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B8E23" w14:textId="77777777" w:rsidR="00952F7D" w:rsidRDefault="005526B1" w:rsidP="00A602AF">
      <w:pPr>
        <w:pStyle w:val="GraphicAnchor"/>
      </w:pPr>
      <w:r w:rsidRPr="00E44B70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2A4956FF" wp14:editId="5A9B4D33">
            <wp:simplePos x="0" y="0"/>
            <wp:positionH relativeFrom="margin">
              <wp:posOffset>-466090</wp:posOffset>
            </wp:positionH>
            <wp:positionV relativeFrom="margin">
              <wp:posOffset>0</wp:posOffset>
            </wp:positionV>
            <wp:extent cx="6846570" cy="9132570"/>
            <wp:effectExtent l="0" t="0" r="0" b="0"/>
            <wp:wrapNone/>
            <wp:docPr id="4" name="Picture 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570" cy="913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4B70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12ED9232" wp14:editId="3F0E3486">
                <wp:simplePos x="0" y="0"/>
                <wp:positionH relativeFrom="column">
                  <wp:posOffset>-466090</wp:posOffset>
                </wp:positionH>
                <wp:positionV relativeFrom="paragraph">
                  <wp:posOffset>2509520</wp:posOffset>
                </wp:positionV>
                <wp:extent cx="5735320" cy="6426200"/>
                <wp:effectExtent l="0" t="0" r="0" b="0"/>
                <wp:wrapNone/>
                <wp:docPr id="2" name="Shape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5320" cy="64262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14168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a:graphicData>
                </a:graphic>
              </wp:anchor>
            </w:drawing>
          </mc:Choice>
          <mc:Fallback>
            <w:pict>
              <v:shape w14:anchorId="606594D4" id="Shape" o:spid="_x0000_s1026" alt="&quot;&quot;" style="position:absolute;margin-left:-36.7pt;margin-top:197.6pt;width:451.6pt;height:506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" path="m,l21600,14168r,7432l,21600,,xe" fillcolor="#e2b80f [3204]" stroked="f" strokeweight="1pt">
                <v:stroke miterlimit="4" joinstyle="miter"/>
                <v:path arrowok="t" o:extrusionok="f" o:connecttype="custom" o:connectlocs="2867660,3213100;2867660,3213100;2867660,3213100;2867660,3213100" o:connectangles="0,90,180,270"/>
              </v:shape>
            </w:pict>
          </mc:Fallback>
        </mc:AlternateContent>
      </w:r>
    </w:p>
    <w:tbl>
      <w:tblPr>
        <w:tblStyle w:val="TableGrid"/>
        <w:tblW w:w="101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5076"/>
        <w:gridCol w:w="5076"/>
      </w:tblGrid>
      <w:tr w:rsidR="00A602AF" w14:paraId="48156817" w14:textId="77777777" w:rsidTr="00183E42">
        <w:trPr>
          <w:trHeight w:val="2365"/>
        </w:trPr>
        <w:tc>
          <w:tcPr>
            <w:tcW w:w="10152" w:type="dxa"/>
            <w:gridSpan w:val="2"/>
            <w:vAlign w:val="center"/>
          </w:tcPr>
          <w:p w14:paraId="08A8A02C" w14:textId="0B00BA01" w:rsidR="00A602AF" w:rsidRPr="00A602AF" w:rsidRDefault="00FF7069" w:rsidP="00A123DD">
            <w:pPr>
              <w:pStyle w:val="Heading1"/>
            </w:pPr>
            <w:r w:rsidRPr="00FF7069">
              <w:rPr>
                <w:color w:val="808080" w:themeColor="background1" w:themeShade="80"/>
                <w:sz w:val="72"/>
                <w:szCs w:val="72"/>
              </w:rPr>
              <w:t>Student Management System</w:t>
            </w:r>
          </w:p>
        </w:tc>
      </w:tr>
      <w:tr w:rsidR="00A602AF" w14:paraId="00646BC9" w14:textId="77777777" w:rsidTr="00183E42">
        <w:trPr>
          <w:trHeight w:val="8988"/>
        </w:trPr>
        <w:tc>
          <w:tcPr>
            <w:tcW w:w="5076" w:type="dxa"/>
            <w:vAlign w:val="center"/>
          </w:tcPr>
          <w:p w14:paraId="7847055B" w14:textId="0276B052" w:rsidR="00A602AF" w:rsidRDefault="00A602AF" w:rsidP="00A602AF"/>
        </w:tc>
        <w:tc>
          <w:tcPr>
            <w:tcW w:w="5076" w:type="dxa"/>
          </w:tcPr>
          <w:p w14:paraId="57A56D71" w14:textId="77777777" w:rsidR="00A602AF" w:rsidRDefault="00A602AF"/>
        </w:tc>
      </w:tr>
      <w:tr w:rsidR="00A602AF" w14:paraId="68AFEFBD" w14:textId="77777777" w:rsidTr="00183E42">
        <w:trPr>
          <w:trHeight w:val="2746"/>
        </w:trPr>
        <w:tc>
          <w:tcPr>
            <w:tcW w:w="5076" w:type="dxa"/>
          </w:tcPr>
          <w:p w14:paraId="2787A86E" w14:textId="63F680A8" w:rsidR="00A602AF" w:rsidRPr="00FE0514" w:rsidRDefault="00FF7069" w:rsidP="00A602AF">
            <w:pPr>
              <w:pStyle w:val="Heading2"/>
              <w:rPr>
                <w:rFonts w:ascii="Copperplate Gothic Light" w:hAnsi="Copperplate Gothic Light"/>
                <w:sz w:val="32"/>
                <w:szCs w:val="32"/>
              </w:rPr>
            </w:pPr>
            <w:r w:rsidRPr="00FE0514">
              <w:rPr>
                <w:rFonts w:ascii="Copperplate Gothic Light" w:hAnsi="Copperplate Gothic Light"/>
                <w:sz w:val="32"/>
                <w:szCs w:val="32"/>
              </w:rPr>
              <w:t xml:space="preserve">A Brief documentation of Student </w:t>
            </w:r>
            <w:r w:rsidR="00FE0514" w:rsidRPr="00FE0514">
              <w:rPr>
                <w:rFonts w:ascii="Copperplate Gothic Light" w:hAnsi="Copperplate Gothic Light"/>
                <w:sz w:val="32"/>
                <w:szCs w:val="32"/>
              </w:rPr>
              <w:t xml:space="preserve">DATABASE </w:t>
            </w:r>
            <w:r w:rsidRPr="00FE0514">
              <w:rPr>
                <w:rFonts w:ascii="Copperplate Gothic Light" w:hAnsi="Copperplate Gothic Light"/>
                <w:sz w:val="32"/>
                <w:szCs w:val="32"/>
              </w:rPr>
              <w:t>Management System using Spring Boot</w:t>
            </w:r>
          </w:p>
          <w:p w14:paraId="1A555676" w14:textId="350EC8A1" w:rsidR="00A602AF" w:rsidRPr="00A602AF" w:rsidRDefault="00A602AF" w:rsidP="00A602AF">
            <w:pPr>
              <w:pStyle w:val="Heading2"/>
            </w:pPr>
          </w:p>
          <w:p w14:paraId="56E2AE34" w14:textId="787A3811" w:rsidR="00A602AF" w:rsidRDefault="00A602AF" w:rsidP="00A123DD">
            <w:pPr>
              <w:pStyle w:val="Heading2"/>
            </w:pPr>
          </w:p>
        </w:tc>
        <w:tc>
          <w:tcPr>
            <w:tcW w:w="5076" w:type="dxa"/>
          </w:tcPr>
          <w:p w14:paraId="5141E9B7" w14:textId="77777777" w:rsidR="00A602AF" w:rsidRDefault="00A602AF"/>
        </w:tc>
      </w:tr>
    </w:tbl>
    <w:p w14:paraId="408D12D5" w14:textId="77777777" w:rsidR="00A602AF" w:rsidRDefault="00A602AF"/>
    <w:p w14:paraId="7F1841CD" w14:textId="7B6425C0" w:rsidR="009B2968" w:rsidRDefault="00CB0A57" w:rsidP="00CB0A57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INDEX</w:t>
      </w:r>
    </w:p>
    <w:p w14:paraId="7AF014FE" w14:textId="77777777" w:rsidR="00D2375F" w:rsidRDefault="00D2375F" w:rsidP="00D2375F">
      <w:pPr>
        <w:rPr>
          <w:b/>
          <w:bCs/>
          <w:sz w:val="36"/>
          <w:szCs w:val="36"/>
        </w:rPr>
      </w:pPr>
    </w:p>
    <w:p w14:paraId="6183CED4" w14:textId="18A28CFC" w:rsidR="002A66E8" w:rsidRDefault="002A66E8" w:rsidP="00CB0A57">
      <w:pPr>
        <w:jc w:val="center"/>
        <w:rPr>
          <w:b/>
          <w:bCs/>
          <w:sz w:val="36"/>
          <w:szCs w:val="36"/>
        </w:rPr>
      </w:pPr>
    </w:p>
    <w:p w14:paraId="4D2873F3" w14:textId="06862739" w:rsidR="0011555B" w:rsidRPr="0011555B" w:rsidRDefault="0011555B" w:rsidP="001155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Introduction</w:t>
      </w:r>
    </w:p>
    <w:p w14:paraId="639B78EA" w14:textId="77777777" w:rsidR="0011555B" w:rsidRPr="0011555B" w:rsidRDefault="0011555B" w:rsidP="0011555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C8DFAB" w14:textId="1352877F" w:rsidR="008C3E39" w:rsidRPr="008C3E39" w:rsidRDefault="008C3E39" w:rsidP="008C3E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Prerequisites</w:t>
      </w:r>
    </w:p>
    <w:p w14:paraId="7DF585ED" w14:textId="77777777" w:rsidR="008C3E39" w:rsidRPr="008C3E39" w:rsidRDefault="008C3E39" w:rsidP="008C3E3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24C70F" w14:textId="24A4CEBA" w:rsidR="008C3E39" w:rsidRPr="008C3E39" w:rsidRDefault="008C3E39" w:rsidP="008C3E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Software Requirements</w:t>
      </w:r>
    </w:p>
    <w:p w14:paraId="23223723" w14:textId="77777777" w:rsidR="008C3E39" w:rsidRPr="008C3E39" w:rsidRDefault="008C3E39" w:rsidP="008C3E3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9B6FF0" w14:textId="7622C199" w:rsidR="008C3E39" w:rsidRPr="00A7633A" w:rsidRDefault="00A7633A" w:rsidP="008C3E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Design and Architecture</w:t>
      </w:r>
    </w:p>
    <w:p w14:paraId="319A7BE5" w14:textId="77777777" w:rsidR="00A7633A" w:rsidRPr="00A7633A" w:rsidRDefault="00A7633A" w:rsidP="00A7633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5F9BEAB" w14:textId="7CF1C921" w:rsidR="00A7633A" w:rsidRPr="0075164B" w:rsidRDefault="00A7633A" w:rsidP="007516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Implementation</w:t>
      </w:r>
    </w:p>
    <w:p w14:paraId="55053364" w14:textId="77777777" w:rsidR="0023799F" w:rsidRPr="0023799F" w:rsidRDefault="0023799F" w:rsidP="0023799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D33E2E" w14:textId="3C1533F8" w:rsidR="0023799F" w:rsidRPr="008C3E39" w:rsidRDefault="0023799F" w:rsidP="008C3E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References</w:t>
      </w:r>
    </w:p>
    <w:p w14:paraId="541707A0" w14:textId="77777777" w:rsidR="009B2968" w:rsidRDefault="009B2968"/>
    <w:p w14:paraId="128C5839" w14:textId="77777777" w:rsidR="00211CE6" w:rsidRDefault="00211CE6" w:rsidP="00211CE6">
      <w:pPr>
        <w:pStyle w:val="GraphicAnchor"/>
      </w:pPr>
    </w:p>
    <w:p w14:paraId="6829E529" w14:textId="11E160BC" w:rsidR="000359D1" w:rsidRDefault="000359D1"/>
    <w:p w14:paraId="0E48D8CD" w14:textId="1BB1F569" w:rsidR="00C505CF" w:rsidRDefault="00C505CF"/>
    <w:p w14:paraId="152074D2" w14:textId="192E4E32" w:rsidR="00C505CF" w:rsidRDefault="00C505CF"/>
    <w:p w14:paraId="207A8698" w14:textId="178A3210" w:rsidR="00C505CF" w:rsidRDefault="00C505CF"/>
    <w:p w14:paraId="2BAF562C" w14:textId="00899EF8" w:rsidR="00C505CF" w:rsidRDefault="00C505CF"/>
    <w:p w14:paraId="3AA4406C" w14:textId="4A484F25" w:rsidR="00C505CF" w:rsidRDefault="00C505CF"/>
    <w:p w14:paraId="53111090" w14:textId="50B54126" w:rsidR="00C505CF" w:rsidRDefault="00C505CF"/>
    <w:p w14:paraId="54912AAA" w14:textId="601EB01F" w:rsidR="00C505CF" w:rsidRDefault="00C505CF"/>
    <w:p w14:paraId="1457727A" w14:textId="79CF644B" w:rsidR="00C505CF" w:rsidRDefault="00C505CF"/>
    <w:p w14:paraId="2447975F" w14:textId="6986D061" w:rsidR="00C505CF" w:rsidRDefault="00C505CF"/>
    <w:p w14:paraId="73F51445" w14:textId="1C177EA6" w:rsidR="00C505CF" w:rsidRDefault="00C505CF"/>
    <w:p w14:paraId="4C626937" w14:textId="766B44AF" w:rsidR="00C505CF" w:rsidRDefault="00C505CF"/>
    <w:p w14:paraId="0C36E863" w14:textId="317DC65A" w:rsidR="00C505CF" w:rsidRDefault="00C505CF"/>
    <w:p w14:paraId="412F40DD" w14:textId="4CD833C7" w:rsidR="00C505CF" w:rsidRDefault="00C505CF"/>
    <w:p w14:paraId="1D473CCD" w14:textId="50F44057" w:rsidR="00C505CF" w:rsidRDefault="00C505CF"/>
    <w:p w14:paraId="45552877" w14:textId="6EFE356B" w:rsidR="00C505CF" w:rsidRDefault="00C505CF"/>
    <w:p w14:paraId="2954420F" w14:textId="2076FA6A" w:rsidR="00C505CF" w:rsidRDefault="00C505CF"/>
    <w:p w14:paraId="0F717A7E" w14:textId="0F750047" w:rsidR="00C505CF" w:rsidRDefault="00C505CF"/>
    <w:p w14:paraId="169868BB" w14:textId="6FF6859A" w:rsidR="00C505CF" w:rsidRDefault="00C505CF"/>
    <w:p w14:paraId="5F706393" w14:textId="75A8D757" w:rsidR="00C505CF" w:rsidRDefault="00C505CF"/>
    <w:p w14:paraId="695A15BF" w14:textId="40012504" w:rsidR="00C505CF" w:rsidRDefault="00C505CF"/>
    <w:p w14:paraId="06F5E21F" w14:textId="21F086AC" w:rsidR="00C505CF" w:rsidRDefault="00C505CF"/>
    <w:p w14:paraId="236B2BEF" w14:textId="6181332F" w:rsidR="00C505CF" w:rsidRDefault="00C505CF"/>
    <w:p w14:paraId="3495773A" w14:textId="650BCE26" w:rsidR="00C505CF" w:rsidRDefault="00C505CF"/>
    <w:p w14:paraId="10F07F18" w14:textId="754875C9" w:rsidR="00C505CF" w:rsidRDefault="00C505CF"/>
    <w:p w14:paraId="77DB9774" w14:textId="3E4E2BA9" w:rsidR="00C505CF" w:rsidRDefault="00C505CF"/>
    <w:p w14:paraId="57EDC93C" w14:textId="584DF0A4" w:rsidR="00C505CF" w:rsidRDefault="00C505CF"/>
    <w:p w14:paraId="5F0B2091" w14:textId="77777777" w:rsidR="002713F9" w:rsidRDefault="002713F9" w:rsidP="00D84634">
      <w:pPr>
        <w:jc w:val="center"/>
        <w:rPr>
          <w:b/>
          <w:bCs/>
          <w:sz w:val="36"/>
          <w:szCs w:val="36"/>
        </w:rPr>
      </w:pPr>
    </w:p>
    <w:p w14:paraId="4115A85B" w14:textId="7E821275" w:rsidR="00C505CF" w:rsidRDefault="003C47A8" w:rsidP="00D8463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INTRODUCTION</w:t>
      </w:r>
    </w:p>
    <w:p w14:paraId="77282F6A" w14:textId="48ED4380" w:rsidR="003C47A8" w:rsidRDefault="003C47A8" w:rsidP="00D8463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4363C2" w14:textId="77777777" w:rsidR="002713F9" w:rsidRDefault="002713F9" w:rsidP="00D8463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D63D55" w14:textId="58F42384" w:rsidR="003C47A8" w:rsidRDefault="003C47A8" w:rsidP="00D8463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0374D1" w14:textId="35FBA0CD" w:rsidR="002C1922" w:rsidRDefault="00C36830" w:rsidP="00C36830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Student Database Management System involves basic Create, Read, Update, Delete (CRUD) operations on the database.</w:t>
      </w:r>
      <w:r w:rsidR="002D5860">
        <w:rPr>
          <w:rFonts w:ascii="Times New Roman" w:hAnsi="Times New Roman" w:cs="Times New Roman"/>
          <w:sz w:val="28"/>
          <w:szCs w:val="28"/>
        </w:rPr>
        <w:t xml:space="preserve"> The application involves </w:t>
      </w:r>
      <w:r w:rsidR="007D4BD6">
        <w:rPr>
          <w:rFonts w:ascii="Times New Roman" w:hAnsi="Times New Roman" w:cs="Times New Roman"/>
          <w:sz w:val="28"/>
          <w:szCs w:val="28"/>
        </w:rPr>
        <w:t xml:space="preserve">operations on database using </w:t>
      </w:r>
      <w:r w:rsidR="00A706E7">
        <w:rPr>
          <w:rFonts w:ascii="Times New Roman" w:hAnsi="Times New Roman" w:cs="Times New Roman"/>
          <w:sz w:val="28"/>
          <w:szCs w:val="28"/>
        </w:rPr>
        <w:t>S</w:t>
      </w:r>
      <w:r w:rsidR="007D4BD6">
        <w:rPr>
          <w:rFonts w:ascii="Times New Roman" w:hAnsi="Times New Roman" w:cs="Times New Roman"/>
          <w:sz w:val="28"/>
          <w:szCs w:val="28"/>
        </w:rPr>
        <w:t xml:space="preserve">pring </w:t>
      </w:r>
      <w:r w:rsidR="00A706E7">
        <w:rPr>
          <w:rFonts w:ascii="Times New Roman" w:hAnsi="Times New Roman" w:cs="Times New Roman"/>
          <w:sz w:val="28"/>
          <w:szCs w:val="28"/>
        </w:rPr>
        <w:t xml:space="preserve">Boot. </w:t>
      </w:r>
    </w:p>
    <w:p w14:paraId="1154AF3E" w14:textId="78D39E09" w:rsidR="00A706E7" w:rsidRDefault="00A706E7" w:rsidP="00C36830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6962A82B" w14:textId="35038D04" w:rsidR="00A706E7" w:rsidRDefault="00A706E7" w:rsidP="00C36830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</w:t>
      </w:r>
      <w:r w:rsidR="00B3025C">
        <w:rPr>
          <w:rFonts w:ascii="Times New Roman" w:hAnsi="Times New Roman" w:cs="Times New Roman"/>
          <w:sz w:val="28"/>
          <w:szCs w:val="28"/>
        </w:rPr>
        <w:t xml:space="preserve">objective of the project is to design and develop a full stack application involving </w:t>
      </w:r>
      <w:r w:rsidR="00450CA0">
        <w:rPr>
          <w:rFonts w:ascii="Times New Roman" w:hAnsi="Times New Roman" w:cs="Times New Roman"/>
          <w:sz w:val="28"/>
          <w:szCs w:val="28"/>
        </w:rPr>
        <w:t xml:space="preserve">CRUD operations. The student database management system is the general system to start </w:t>
      </w:r>
      <w:r w:rsidR="002A14B7">
        <w:rPr>
          <w:rFonts w:ascii="Times New Roman" w:hAnsi="Times New Roman" w:cs="Times New Roman"/>
          <w:sz w:val="28"/>
          <w:szCs w:val="28"/>
        </w:rPr>
        <w:t>off</w:t>
      </w:r>
      <w:r w:rsidR="00450CA0">
        <w:rPr>
          <w:rFonts w:ascii="Times New Roman" w:hAnsi="Times New Roman" w:cs="Times New Roman"/>
          <w:sz w:val="28"/>
          <w:szCs w:val="28"/>
        </w:rPr>
        <w:t xml:space="preserve"> with. </w:t>
      </w:r>
      <w:r w:rsidR="001D0EC7">
        <w:rPr>
          <w:rFonts w:ascii="Times New Roman" w:hAnsi="Times New Roman" w:cs="Times New Roman"/>
          <w:sz w:val="28"/>
          <w:szCs w:val="28"/>
        </w:rPr>
        <w:t xml:space="preserve">The </w:t>
      </w:r>
      <w:r w:rsidR="002A14B7">
        <w:rPr>
          <w:rFonts w:ascii="Times New Roman" w:hAnsi="Times New Roman" w:cs="Times New Roman"/>
          <w:sz w:val="28"/>
          <w:szCs w:val="28"/>
        </w:rPr>
        <w:t>detail</w:t>
      </w:r>
      <w:r w:rsidR="001D0EC7">
        <w:rPr>
          <w:rFonts w:ascii="Times New Roman" w:hAnsi="Times New Roman" w:cs="Times New Roman"/>
          <w:sz w:val="28"/>
          <w:szCs w:val="28"/>
        </w:rPr>
        <w:t xml:space="preserve"> of a student is maintained in a relational database and a user interface allows the users to alter and update the contents of the database.</w:t>
      </w:r>
    </w:p>
    <w:p w14:paraId="413B2244" w14:textId="149E5BB4" w:rsidR="001D0EC7" w:rsidRDefault="001D0EC7" w:rsidP="00C36830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8947436" w14:textId="600C499F" w:rsidR="002B22BF" w:rsidRDefault="005A504F" w:rsidP="00C36830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requirements and prerequisites</w:t>
      </w:r>
      <w:r w:rsidR="00365061">
        <w:rPr>
          <w:rFonts w:ascii="Times New Roman" w:hAnsi="Times New Roman" w:cs="Times New Roman"/>
          <w:sz w:val="28"/>
          <w:szCs w:val="28"/>
        </w:rPr>
        <w:t xml:space="preserve"> are mentioned further in this document.</w:t>
      </w:r>
      <w:r w:rsidR="00280335">
        <w:rPr>
          <w:rFonts w:ascii="Times New Roman" w:hAnsi="Times New Roman" w:cs="Times New Roman"/>
          <w:sz w:val="28"/>
          <w:szCs w:val="28"/>
        </w:rPr>
        <w:t xml:space="preserve"> There are many other systems </w:t>
      </w:r>
      <w:r w:rsidR="00117AC2">
        <w:rPr>
          <w:rFonts w:ascii="Times New Roman" w:hAnsi="Times New Roman" w:cs="Times New Roman"/>
          <w:sz w:val="28"/>
          <w:szCs w:val="28"/>
        </w:rPr>
        <w:t xml:space="preserve">like product information management </w:t>
      </w:r>
      <w:r w:rsidR="002A14B7">
        <w:rPr>
          <w:rFonts w:ascii="Times New Roman" w:hAnsi="Times New Roman" w:cs="Times New Roman"/>
          <w:sz w:val="28"/>
          <w:szCs w:val="28"/>
        </w:rPr>
        <w:t>system,</w:t>
      </w:r>
      <w:r w:rsidR="00117AC2">
        <w:rPr>
          <w:rFonts w:ascii="Times New Roman" w:hAnsi="Times New Roman" w:cs="Times New Roman"/>
          <w:sz w:val="28"/>
          <w:szCs w:val="28"/>
        </w:rPr>
        <w:t xml:space="preserve"> </w:t>
      </w:r>
      <w:r w:rsidR="00752F73">
        <w:rPr>
          <w:rFonts w:ascii="Times New Roman" w:hAnsi="Times New Roman" w:cs="Times New Roman"/>
          <w:sz w:val="28"/>
          <w:szCs w:val="28"/>
        </w:rPr>
        <w:t xml:space="preserve">Employee management </w:t>
      </w:r>
      <w:r w:rsidR="007E1496">
        <w:rPr>
          <w:rFonts w:ascii="Times New Roman" w:hAnsi="Times New Roman" w:cs="Times New Roman"/>
          <w:sz w:val="28"/>
          <w:szCs w:val="28"/>
        </w:rPr>
        <w:t xml:space="preserve">and many more that can be developed in the similar manner as this project. </w:t>
      </w:r>
    </w:p>
    <w:p w14:paraId="793585EC" w14:textId="77777777" w:rsidR="002B22BF" w:rsidRDefault="002B22BF" w:rsidP="00C36830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420E7FBE" w14:textId="35EF6192" w:rsidR="00E25C25" w:rsidRDefault="002B22BF" w:rsidP="00C36830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project provides independent </w:t>
      </w:r>
      <w:r w:rsidR="00D5174A">
        <w:rPr>
          <w:rFonts w:ascii="Times New Roman" w:hAnsi="Times New Roman" w:cs="Times New Roman"/>
          <w:sz w:val="28"/>
          <w:szCs w:val="28"/>
        </w:rPr>
        <w:t xml:space="preserve">user interfaces to perform each </w:t>
      </w:r>
      <w:r w:rsidR="002A14B7">
        <w:rPr>
          <w:rFonts w:ascii="Times New Roman" w:hAnsi="Times New Roman" w:cs="Times New Roman"/>
          <w:sz w:val="28"/>
          <w:szCs w:val="28"/>
        </w:rPr>
        <w:t>operation</w:t>
      </w:r>
      <w:r w:rsidR="00D5174A">
        <w:rPr>
          <w:rFonts w:ascii="Times New Roman" w:hAnsi="Times New Roman" w:cs="Times New Roman"/>
          <w:sz w:val="28"/>
          <w:szCs w:val="28"/>
        </w:rPr>
        <w:t xml:space="preserve"> on the database. The actions performed in the user interface reflects same in the database as well.</w:t>
      </w:r>
      <w:r w:rsidR="00700AB1">
        <w:rPr>
          <w:rFonts w:ascii="Times New Roman" w:hAnsi="Times New Roman" w:cs="Times New Roman"/>
          <w:sz w:val="28"/>
          <w:szCs w:val="28"/>
        </w:rPr>
        <w:t xml:space="preserve"> </w:t>
      </w:r>
      <w:r w:rsidR="004000E6">
        <w:rPr>
          <w:rFonts w:ascii="Times New Roman" w:hAnsi="Times New Roman" w:cs="Times New Roman"/>
          <w:sz w:val="28"/>
          <w:szCs w:val="28"/>
        </w:rPr>
        <w:t>Nami</w:t>
      </w:r>
      <w:r w:rsidR="00680BEE">
        <w:rPr>
          <w:rFonts w:ascii="Times New Roman" w:hAnsi="Times New Roman" w:cs="Times New Roman"/>
          <w:sz w:val="28"/>
          <w:szCs w:val="28"/>
        </w:rPr>
        <w:t xml:space="preserve">ng conventions </w:t>
      </w:r>
      <w:r w:rsidR="005564AF">
        <w:rPr>
          <w:rFonts w:ascii="Times New Roman" w:hAnsi="Times New Roman" w:cs="Times New Roman"/>
          <w:sz w:val="28"/>
          <w:szCs w:val="28"/>
        </w:rPr>
        <w:t>are</w:t>
      </w:r>
      <w:r w:rsidR="00680BEE">
        <w:rPr>
          <w:rFonts w:ascii="Times New Roman" w:hAnsi="Times New Roman" w:cs="Times New Roman"/>
          <w:sz w:val="28"/>
          <w:szCs w:val="28"/>
        </w:rPr>
        <w:t xml:space="preserve"> </w:t>
      </w:r>
      <w:r w:rsidR="002A14B7">
        <w:rPr>
          <w:rFonts w:ascii="Times New Roman" w:hAnsi="Times New Roman" w:cs="Times New Roman"/>
          <w:sz w:val="28"/>
          <w:szCs w:val="28"/>
        </w:rPr>
        <w:t>user-friendly,</w:t>
      </w:r>
      <w:r w:rsidR="00680BEE">
        <w:rPr>
          <w:rFonts w:ascii="Times New Roman" w:hAnsi="Times New Roman" w:cs="Times New Roman"/>
          <w:sz w:val="28"/>
          <w:szCs w:val="28"/>
        </w:rPr>
        <w:t xml:space="preserve"> and the source code is available in the mentioned link present in th</w:t>
      </w:r>
      <w:r w:rsidR="00E25C25">
        <w:rPr>
          <w:rFonts w:ascii="Times New Roman" w:hAnsi="Times New Roman" w:cs="Times New Roman"/>
          <w:sz w:val="28"/>
          <w:szCs w:val="28"/>
        </w:rPr>
        <w:t>e reference section of the document.</w:t>
      </w:r>
    </w:p>
    <w:p w14:paraId="1A30C96E" w14:textId="0D909A18" w:rsidR="001D0EC7" w:rsidRDefault="0088784E" w:rsidP="00E25C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Many part</w:t>
      </w:r>
      <w:r w:rsidR="005564AF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of the backend code </w:t>
      </w:r>
      <w:r w:rsidR="002A14B7">
        <w:rPr>
          <w:rFonts w:ascii="Times New Roman" w:hAnsi="Times New Roman" w:cs="Times New Roman"/>
          <w:sz w:val="28"/>
          <w:szCs w:val="28"/>
        </w:rPr>
        <w:t>are</w:t>
      </w:r>
      <w:r>
        <w:rPr>
          <w:rFonts w:ascii="Times New Roman" w:hAnsi="Times New Roman" w:cs="Times New Roman"/>
          <w:sz w:val="28"/>
          <w:szCs w:val="28"/>
        </w:rPr>
        <w:t xml:space="preserve"> a standard that is generically used.</w:t>
      </w:r>
      <w:r w:rsidR="00280335">
        <w:rPr>
          <w:rFonts w:ascii="Times New Roman" w:hAnsi="Times New Roman" w:cs="Times New Roman"/>
          <w:sz w:val="28"/>
          <w:szCs w:val="28"/>
        </w:rPr>
        <w:t xml:space="preserve"> </w:t>
      </w:r>
      <w:r w:rsidR="00FF34DA">
        <w:rPr>
          <w:rFonts w:ascii="Times New Roman" w:hAnsi="Times New Roman" w:cs="Times New Roman"/>
          <w:sz w:val="28"/>
          <w:szCs w:val="28"/>
        </w:rPr>
        <w:t xml:space="preserve">The user interface </w:t>
      </w:r>
      <w:r w:rsidR="002A14B7">
        <w:rPr>
          <w:rFonts w:ascii="Times New Roman" w:hAnsi="Times New Roman" w:cs="Times New Roman"/>
          <w:sz w:val="28"/>
          <w:szCs w:val="28"/>
        </w:rPr>
        <w:t>is</w:t>
      </w:r>
      <w:r w:rsidR="00FF34DA">
        <w:rPr>
          <w:rFonts w:ascii="Times New Roman" w:hAnsi="Times New Roman" w:cs="Times New Roman"/>
          <w:sz w:val="28"/>
          <w:szCs w:val="28"/>
        </w:rPr>
        <w:t xml:space="preserve"> subject to modification according to the user requirement</w:t>
      </w:r>
      <w:r w:rsidR="008948C6">
        <w:rPr>
          <w:rFonts w:ascii="Times New Roman" w:hAnsi="Times New Roman" w:cs="Times New Roman"/>
          <w:sz w:val="28"/>
          <w:szCs w:val="28"/>
        </w:rPr>
        <w:t>. Various technologies are used in the project that are listed further.</w:t>
      </w:r>
    </w:p>
    <w:p w14:paraId="7898D42E" w14:textId="1A10D060" w:rsidR="006D0230" w:rsidRDefault="006D0230" w:rsidP="00E25C25">
      <w:pPr>
        <w:rPr>
          <w:rFonts w:ascii="Times New Roman" w:hAnsi="Times New Roman" w:cs="Times New Roman"/>
          <w:sz w:val="28"/>
          <w:szCs w:val="28"/>
        </w:rPr>
      </w:pPr>
    </w:p>
    <w:p w14:paraId="1216C513" w14:textId="1D072708" w:rsidR="006D0230" w:rsidRDefault="006D0230" w:rsidP="00DF25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893932" w14:textId="2763F900" w:rsidR="00DF2515" w:rsidRDefault="00DF2515" w:rsidP="00DF2515">
      <w:pPr>
        <w:jc w:val="center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t>PREREQUISITES</w:t>
      </w:r>
    </w:p>
    <w:p w14:paraId="18859E7C" w14:textId="7E09B41A" w:rsidR="00DF2515" w:rsidRDefault="00DF2515" w:rsidP="00DF2515">
      <w:pPr>
        <w:jc w:val="center"/>
        <w:rPr>
          <w:rFonts w:cs="Times New Roman"/>
          <w:b/>
          <w:bCs/>
          <w:sz w:val="36"/>
          <w:szCs w:val="36"/>
        </w:rPr>
      </w:pPr>
    </w:p>
    <w:p w14:paraId="554F3305" w14:textId="3D92AA82" w:rsidR="00DF2515" w:rsidRDefault="00DF2515" w:rsidP="00DF25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expected audience </w:t>
      </w:r>
      <w:r w:rsidR="0097019C">
        <w:rPr>
          <w:rFonts w:ascii="Times New Roman" w:hAnsi="Times New Roman" w:cs="Times New Roman"/>
          <w:sz w:val="28"/>
          <w:szCs w:val="28"/>
        </w:rPr>
        <w:t>must have a basic knowledge on the following technologies</w:t>
      </w:r>
      <w:r w:rsidR="00552796">
        <w:rPr>
          <w:rFonts w:ascii="Times New Roman" w:hAnsi="Times New Roman" w:cs="Times New Roman"/>
          <w:sz w:val="28"/>
          <w:szCs w:val="28"/>
        </w:rPr>
        <w:t xml:space="preserve"> to obtain a clear understanding of the project.</w:t>
      </w:r>
    </w:p>
    <w:p w14:paraId="3EA41545" w14:textId="642C7342" w:rsidR="00552796" w:rsidRDefault="00552796" w:rsidP="005527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Java</w:t>
      </w:r>
    </w:p>
    <w:p w14:paraId="184E8EA2" w14:textId="733DF830" w:rsidR="00552796" w:rsidRDefault="00552796" w:rsidP="005527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Spring Boot</w:t>
      </w:r>
    </w:p>
    <w:p w14:paraId="2B67357C" w14:textId="3AD37257" w:rsidR="00552796" w:rsidRDefault="00CD0734" w:rsidP="005527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RDBMS</w:t>
      </w:r>
    </w:p>
    <w:p w14:paraId="5CD65490" w14:textId="316252D3" w:rsidR="00CD0734" w:rsidRDefault="00CD0734" w:rsidP="005527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JSP</w:t>
      </w:r>
    </w:p>
    <w:p w14:paraId="241033CF" w14:textId="5ACCD064" w:rsidR="00CD0734" w:rsidRDefault="00633F88" w:rsidP="005527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</w:t>
      </w:r>
    </w:p>
    <w:p w14:paraId="7E6364D1" w14:textId="61DB9382" w:rsidR="00633F88" w:rsidRPr="00552796" w:rsidRDefault="00633F88" w:rsidP="005527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HTML and CSS</w:t>
      </w:r>
    </w:p>
    <w:p w14:paraId="36711D99" w14:textId="77777777" w:rsidR="00DF2515" w:rsidRDefault="00DF2515" w:rsidP="00DF25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3C6E8E" w14:textId="0569E839" w:rsidR="00FD6819" w:rsidRDefault="00FD6819" w:rsidP="00E25C25">
      <w:pPr>
        <w:rPr>
          <w:rFonts w:ascii="Times New Roman" w:hAnsi="Times New Roman" w:cs="Times New Roman"/>
          <w:sz w:val="28"/>
          <w:szCs w:val="28"/>
        </w:rPr>
      </w:pPr>
    </w:p>
    <w:p w14:paraId="4AFE93BF" w14:textId="2376D357" w:rsidR="00FD6819" w:rsidRDefault="00FD6819" w:rsidP="00E25C25">
      <w:pPr>
        <w:rPr>
          <w:rFonts w:ascii="Times New Roman" w:hAnsi="Times New Roman" w:cs="Times New Roman"/>
          <w:sz w:val="28"/>
          <w:szCs w:val="28"/>
        </w:rPr>
      </w:pPr>
    </w:p>
    <w:p w14:paraId="209678FD" w14:textId="34507C54" w:rsidR="00FD6819" w:rsidRDefault="00EE0A0E" w:rsidP="00EE0A0E">
      <w:pPr>
        <w:jc w:val="center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t>REQUIREMENTS</w:t>
      </w:r>
    </w:p>
    <w:p w14:paraId="0EBE68CD" w14:textId="573FFC74" w:rsidR="00EE0A0E" w:rsidRDefault="00EE0A0E" w:rsidP="00EE0A0E">
      <w:pPr>
        <w:jc w:val="center"/>
        <w:rPr>
          <w:rFonts w:cs="Times New Roman"/>
          <w:b/>
          <w:bCs/>
          <w:sz w:val="36"/>
          <w:szCs w:val="36"/>
        </w:rPr>
      </w:pPr>
    </w:p>
    <w:p w14:paraId="4CC4DEAF" w14:textId="1AF08132" w:rsidR="00EE0A0E" w:rsidRDefault="00EE0A0E" w:rsidP="002D5A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990979" w14:textId="62048FC5" w:rsidR="002D5AE8" w:rsidRDefault="002D5AE8" w:rsidP="002D5A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Software requirements include:</w:t>
      </w:r>
    </w:p>
    <w:p w14:paraId="640C6775" w14:textId="4AE9ED1D" w:rsidR="002D5AE8" w:rsidRDefault="002D5AE8" w:rsidP="002D5AE8">
      <w:pPr>
        <w:rPr>
          <w:rFonts w:ascii="Times New Roman" w:hAnsi="Times New Roman" w:cs="Times New Roman"/>
          <w:sz w:val="28"/>
          <w:szCs w:val="28"/>
        </w:rPr>
      </w:pPr>
    </w:p>
    <w:p w14:paraId="0B3A43CF" w14:textId="0E88ECAC" w:rsidR="002D5AE8" w:rsidRDefault="00B74305" w:rsidP="002D5AE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74305">
        <w:rPr>
          <w:rFonts w:ascii="Times New Roman" w:hAnsi="Times New Roman" w:cs="Times New Roman"/>
          <w:b/>
          <w:bCs/>
          <w:sz w:val="28"/>
          <w:szCs w:val="28"/>
        </w:rPr>
        <w:t>JDK:</w:t>
      </w:r>
    </w:p>
    <w:p w14:paraId="35EC4519" w14:textId="18B150D7" w:rsidR="00B74305" w:rsidRDefault="00B74305" w:rsidP="00B74305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Java Development Kit is an essential software required for this project. This is helpful for compiling and executing the </w:t>
      </w:r>
      <w:r w:rsidR="009941F8">
        <w:rPr>
          <w:rFonts w:ascii="Times New Roman" w:hAnsi="Times New Roman" w:cs="Times New Roman"/>
          <w:sz w:val="28"/>
          <w:szCs w:val="28"/>
        </w:rPr>
        <w:t xml:space="preserve">java code of the project. </w:t>
      </w:r>
    </w:p>
    <w:p w14:paraId="65770EC3" w14:textId="6A2BC16B" w:rsidR="009941F8" w:rsidRDefault="009941F8" w:rsidP="009941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BA804CF" w14:textId="3CDD38F3" w:rsidR="009941F8" w:rsidRDefault="009941F8" w:rsidP="009941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The software is available in the official website of Oracle </w:t>
      </w:r>
    </w:p>
    <w:p w14:paraId="0DDEA2F0" w14:textId="6CE80F8A" w:rsidR="009941F8" w:rsidRDefault="00D037A1" w:rsidP="009941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hyperlink r:id="rId12" w:history="1">
        <w:r w:rsidR="00262D70" w:rsidRPr="003B4EDB">
          <w:rPr>
            <w:rStyle w:val="Hyperlink"/>
            <w:rFonts w:ascii="Times New Roman" w:hAnsi="Times New Roman" w:cs="Times New Roman"/>
            <w:sz w:val="28"/>
            <w:szCs w:val="28"/>
          </w:rPr>
          <w:t>https://www.oracle.com/java/technologies/downloads/</w:t>
        </w:r>
      </w:hyperlink>
    </w:p>
    <w:p w14:paraId="1191F04A" w14:textId="68C23E3B" w:rsidR="00262D70" w:rsidRDefault="00262D70" w:rsidP="009941F8">
      <w:pPr>
        <w:rPr>
          <w:rFonts w:ascii="Times New Roman" w:hAnsi="Times New Roman" w:cs="Times New Roman"/>
          <w:sz w:val="28"/>
          <w:szCs w:val="28"/>
        </w:rPr>
      </w:pPr>
    </w:p>
    <w:p w14:paraId="7EDA3CE4" w14:textId="44FEB280" w:rsidR="0033644B" w:rsidRPr="0033644B" w:rsidRDefault="0033644B" w:rsidP="0033644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Spring Tool Suite:</w:t>
      </w:r>
    </w:p>
    <w:p w14:paraId="03CED9C4" w14:textId="77777777" w:rsidR="000E015A" w:rsidRPr="000E015A" w:rsidRDefault="0033644B" w:rsidP="000E015A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0E015A">
        <w:rPr>
          <w:rFonts w:ascii="Times New Roman" w:hAnsi="Times New Roman" w:cs="Times New Roman"/>
          <w:sz w:val="28"/>
          <w:szCs w:val="28"/>
        </w:rPr>
        <w:t xml:space="preserve">The spring tool </w:t>
      </w:r>
      <w:r w:rsidR="007C1426" w:rsidRPr="000E015A">
        <w:rPr>
          <w:rFonts w:ascii="Times New Roman" w:hAnsi="Times New Roman" w:cs="Times New Roman"/>
          <w:sz w:val="28"/>
          <w:szCs w:val="28"/>
        </w:rPr>
        <w:t>suite is the platform that is used to develop spring</w:t>
      </w:r>
    </w:p>
    <w:p w14:paraId="7A12C525" w14:textId="7EFE231F" w:rsidR="0033644B" w:rsidRDefault="007C1426" w:rsidP="000E015A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0E015A">
        <w:rPr>
          <w:rFonts w:ascii="Times New Roman" w:hAnsi="Times New Roman" w:cs="Times New Roman"/>
          <w:sz w:val="28"/>
          <w:szCs w:val="28"/>
        </w:rPr>
        <w:t>boot applications. The latest version or the version 3.19.12 is recommended.</w:t>
      </w:r>
    </w:p>
    <w:p w14:paraId="76964DED" w14:textId="7F386C10" w:rsidR="000E015A" w:rsidRDefault="000E015A" w:rsidP="000E015A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296A277" w14:textId="4AECD5C9" w:rsidR="000E015A" w:rsidRDefault="000E015A" w:rsidP="000E015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software can be downloaded from </w:t>
      </w:r>
      <w:r w:rsidR="00AA36E1">
        <w:rPr>
          <w:rFonts w:ascii="Times New Roman" w:hAnsi="Times New Roman" w:cs="Times New Roman"/>
          <w:sz w:val="28"/>
          <w:szCs w:val="28"/>
        </w:rPr>
        <w:t>the following link:</w:t>
      </w:r>
    </w:p>
    <w:p w14:paraId="7AD26D56" w14:textId="2068FBB6" w:rsidR="00AA36E1" w:rsidRDefault="001336FE" w:rsidP="000E015A">
      <w:pPr>
        <w:ind w:firstLine="720"/>
        <w:rPr>
          <w:rFonts w:ascii="Times New Roman" w:hAnsi="Times New Roman" w:cs="Times New Roman"/>
          <w:sz w:val="28"/>
          <w:szCs w:val="28"/>
        </w:rPr>
      </w:pPr>
      <w:hyperlink r:id="rId13" w:history="1">
        <w:r w:rsidR="00A41069" w:rsidRPr="003B4EDB">
          <w:rPr>
            <w:rStyle w:val="Hyperlink"/>
            <w:rFonts w:ascii="Times New Roman" w:hAnsi="Times New Roman" w:cs="Times New Roman"/>
            <w:sz w:val="28"/>
            <w:szCs w:val="28"/>
          </w:rPr>
          <w:t>https://spring.io/tools</w:t>
        </w:r>
      </w:hyperlink>
    </w:p>
    <w:p w14:paraId="3EE01578" w14:textId="4CBA3C4B" w:rsidR="00A41069" w:rsidRDefault="00A41069" w:rsidP="000E015A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FA7EE07" w14:textId="5863D2EF" w:rsidR="00A41069" w:rsidRDefault="00A41069" w:rsidP="00A4106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MySQL Shell: </w:t>
      </w:r>
    </w:p>
    <w:p w14:paraId="08A00DD8" w14:textId="714F582F" w:rsidR="00A41069" w:rsidRDefault="00A41069" w:rsidP="00C97AA6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RDBMS </w:t>
      </w:r>
      <w:r w:rsidR="007A54BA">
        <w:rPr>
          <w:rFonts w:ascii="Times New Roman" w:hAnsi="Times New Roman" w:cs="Times New Roman"/>
          <w:sz w:val="28"/>
          <w:szCs w:val="28"/>
        </w:rPr>
        <w:t>used here is MySQL. The shell allows us to access the</w:t>
      </w:r>
      <w:r w:rsidR="00C97AA6">
        <w:rPr>
          <w:rFonts w:ascii="Times New Roman" w:hAnsi="Times New Roman" w:cs="Times New Roman"/>
          <w:sz w:val="28"/>
          <w:szCs w:val="28"/>
        </w:rPr>
        <w:t xml:space="preserve"> </w:t>
      </w:r>
      <w:r w:rsidR="007A54BA">
        <w:rPr>
          <w:rFonts w:ascii="Times New Roman" w:hAnsi="Times New Roman" w:cs="Times New Roman"/>
          <w:sz w:val="28"/>
          <w:szCs w:val="28"/>
        </w:rPr>
        <w:t xml:space="preserve">database. </w:t>
      </w:r>
      <w:r w:rsidR="004F60AC">
        <w:rPr>
          <w:rFonts w:ascii="Times New Roman" w:hAnsi="Times New Roman" w:cs="Times New Roman"/>
          <w:sz w:val="28"/>
          <w:szCs w:val="28"/>
        </w:rPr>
        <w:t>Even the workbench of MySQL is also capable of performing the required functions.</w:t>
      </w:r>
    </w:p>
    <w:p w14:paraId="32A9534B" w14:textId="477E912C" w:rsidR="00C97AA6" w:rsidRDefault="00C97AA6" w:rsidP="00C97AA6">
      <w:pPr>
        <w:rPr>
          <w:rFonts w:ascii="Times New Roman" w:hAnsi="Times New Roman" w:cs="Times New Roman"/>
          <w:sz w:val="28"/>
          <w:szCs w:val="28"/>
        </w:rPr>
      </w:pPr>
    </w:p>
    <w:p w14:paraId="5D941EBF" w14:textId="29DED1B3" w:rsidR="00C97AA6" w:rsidRDefault="00C97AA6" w:rsidP="00C97A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This can be downloaded and installed </w:t>
      </w:r>
      <w:r w:rsidR="002A14B7">
        <w:rPr>
          <w:rFonts w:ascii="Times New Roman" w:hAnsi="Times New Roman" w:cs="Times New Roman"/>
          <w:sz w:val="28"/>
          <w:szCs w:val="28"/>
        </w:rPr>
        <w:t>from:</w:t>
      </w:r>
    </w:p>
    <w:p w14:paraId="6BC279B8" w14:textId="43C9DB03" w:rsidR="00C97AA6" w:rsidRDefault="00C97AA6" w:rsidP="00C97A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hyperlink r:id="rId14" w:history="1">
        <w:r w:rsidR="00741D3D" w:rsidRPr="003B4EDB">
          <w:rPr>
            <w:rStyle w:val="Hyperlink"/>
            <w:rFonts w:ascii="Times New Roman" w:hAnsi="Times New Roman" w:cs="Times New Roman"/>
            <w:sz w:val="28"/>
            <w:szCs w:val="28"/>
          </w:rPr>
          <w:t>https://dev.mysql.com/downloads/installer/</w:t>
        </w:r>
      </w:hyperlink>
    </w:p>
    <w:p w14:paraId="57C6B786" w14:textId="049DA390" w:rsidR="00741D3D" w:rsidRDefault="00741D3D" w:rsidP="00C97AA6">
      <w:pPr>
        <w:rPr>
          <w:rFonts w:ascii="Times New Roman" w:hAnsi="Times New Roman" w:cs="Times New Roman"/>
          <w:sz w:val="28"/>
          <w:szCs w:val="28"/>
        </w:rPr>
      </w:pPr>
    </w:p>
    <w:p w14:paraId="2E9879D8" w14:textId="41D39587" w:rsidR="00741D3D" w:rsidRPr="00B52602" w:rsidRDefault="00B52602" w:rsidP="00741D3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Browser:</w:t>
      </w:r>
    </w:p>
    <w:p w14:paraId="6D1C2FA9" w14:textId="5CFBC984" w:rsidR="00B52602" w:rsidRPr="00B52602" w:rsidRDefault="00B52602" w:rsidP="00875452">
      <w:pPr>
        <w:ind w:left="72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Any browser of user’s choice </w:t>
      </w:r>
      <w:r w:rsidR="00875452">
        <w:rPr>
          <w:rFonts w:ascii="Times New Roman" w:hAnsi="Times New Roman" w:cs="Times New Roman"/>
          <w:sz w:val="28"/>
          <w:szCs w:val="28"/>
        </w:rPr>
        <w:t>is suitable for the project. Latest version of browser is recommended.</w:t>
      </w:r>
    </w:p>
    <w:p w14:paraId="373509DC" w14:textId="08C80096" w:rsidR="00FD6819" w:rsidRDefault="00FD6819" w:rsidP="00E25C25">
      <w:pPr>
        <w:rPr>
          <w:rFonts w:ascii="Times New Roman" w:hAnsi="Times New Roman" w:cs="Times New Roman"/>
          <w:sz w:val="28"/>
          <w:szCs w:val="28"/>
        </w:rPr>
      </w:pPr>
    </w:p>
    <w:p w14:paraId="7BCB2ECA" w14:textId="3CCEF358" w:rsidR="00FD6819" w:rsidRDefault="00FD6819" w:rsidP="00E25C25">
      <w:pPr>
        <w:rPr>
          <w:rFonts w:ascii="Times New Roman" w:hAnsi="Times New Roman" w:cs="Times New Roman"/>
          <w:sz w:val="28"/>
          <w:szCs w:val="28"/>
        </w:rPr>
      </w:pPr>
    </w:p>
    <w:p w14:paraId="6A5A4976" w14:textId="24C1338C" w:rsidR="00FD6819" w:rsidRDefault="00FD6819" w:rsidP="00E25C25">
      <w:pPr>
        <w:rPr>
          <w:rFonts w:ascii="Times New Roman" w:hAnsi="Times New Roman" w:cs="Times New Roman"/>
          <w:sz w:val="28"/>
          <w:szCs w:val="28"/>
        </w:rPr>
      </w:pPr>
    </w:p>
    <w:p w14:paraId="22E3491E" w14:textId="0478D3C7" w:rsidR="00FD6819" w:rsidRDefault="00FD6819" w:rsidP="00E25C25">
      <w:pPr>
        <w:rPr>
          <w:rFonts w:ascii="Times New Roman" w:hAnsi="Times New Roman" w:cs="Times New Roman"/>
          <w:sz w:val="28"/>
          <w:szCs w:val="28"/>
        </w:rPr>
      </w:pPr>
    </w:p>
    <w:p w14:paraId="2A611E89" w14:textId="6ADD2BCF" w:rsidR="00FD6819" w:rsidRDefault="00FD6819" w:rsidP="00E25C25">
      <w:pPr>
        <w:rPr>
          <w:rFonts w:ascii="Times New Roman" w:hAnsi="Times New Roman" w:cs="Times New Roman"/>
          <w:sz w:val="28"/>
          <w:szCs w:val="28"/>
        </w:rPr>
      </w:pPr>
    </w:p>
    <w:p w14:paraId="41E68D53" w14:textId="44C87CFF" w:rsidR="00FD6819" w:rsidRDefault="00FD6819" w:rsidP="00E25C25">
      <w:pPr>
        <w:rPr>
          <w:rFonts w:ascii="Times New Roman" w:hAnsi="Times New Roman" w:cs="Times New Roman"/>
          <w:sz w:val="28"/>
          <w:szCs w:val="28"/>
        </w:rPr>
      </w:pPr>
    </w:p>
    <w:p w14:paraId="5A70264A" w14:textId="1B79D50E" w:rsidR="00FD6819" w:rsidRDefault="00FD6819" w:rsidP="00E25C25">
      <w:pPr>
        <w:rPr>
          <w:rFonts w:ascii="Times New Roman" w:hAnsi="Times New Roman" w:cs="Times New Roman"/>
          <w:sz w:val="28"/>
          <w:szCs w:val="28"/>
        </w:rPr>
      </w:pPr>
    </w:p>
    <w:p w14:paraId="2BEF2A57" w14:textId="1138248C" w:rsidR="00FD6819" w:rsidRDefault="00FD6819" w:rsidP="00E25C25">
      <w:pPr>
        <w:rPr>
          <w:rFonts w:ascii="Times New Roman" w:hAnsi="Times New Roman" w:cs="Times New Roman"/>
          <w:sz w:val="28"/>
          <w:szCs w:val="28"/>
        </w:rPr>
      </w:pPr>
    </w:p>
    <w:p w14:paraId="31DED9A4" w14:textId="4D5026B1" w:rsidR="00FD6819" w:rsidRDefault="00FD6819" w:rsidP="00E25C25">
      <w:pPr>
        <w:rPr>
          <w:rFonts w:ascii="Times New Roman" w:hAnsi="Times New Roman" w:cs="Times New Roman"/>
          <w:sz w:val="28"/>
          <w:szCs w:val="28"/>
        </w:rPr>
      </w:pPr>
    </w:p>
    <w:p w14:paraId="16E94465" w14:textId="72D75B53" w:rsidR="00FD6819" w:rsidRDefault="00FD6819" w:rsidP="00E25C25">
      <w:pPr>
        <w:rPr>
          <w:rFonts w:ascii="Times New Roman" w:hAnsi="Times New Roman" w:cs="Times New Roman"/>
          <w:sz w:val="28"/>
          <w:szCs w:val="28"/>
        </w:rPr>
      </w:pPr>
    </w:p>
    <w:p w14:paraId="0A8734AC" w14:textId="7FFC4E85" w:rsidR="00FD6819" w:rsidRDefault="00FD6819" w:rsidP="00E25C25">
      <w:pPr>
        <w:rPr>
          <w:rFonts w:ascii="Times New Roman" w:hAnsi="Times New Roman" w:cs="Times New Roman"/>
          <w:sz w:val="28"/>
          <w:szCs w:val="28"/>
        </w:rPr>
      </w:pPr>
    </w:p>
    <w:p w14:paraId="1656D85A" w14:textId="1A6E06EF" w:rsidR="00C36830" w:rsidRDefault="00172FFC" w:rsidP="00172FFC">
      <w:pPr>
        <w:jc w:val="center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t>DESIGN AND ARCHITECTURE</w:t>
      </w:r>
    </w:p>
    <w:p w14:paraId="53B3F260" w14:textId="39662F42" w:rsidR="00005FC3" w:rsidRDefault="00005FC3" w:rsidP="00172FFC">
      <w:pPr>
        <w:jc w:val="center"/>
        <w:rPr>
          <w:rFonts w:cs="Times New Roman"/>
          <w:b/>
          <w:bCs/>
          <w:sz w:val="36"/>
          <w:szCs w:val="36"/>
        </w:rPr>
      </w:pPr>
    </w:p>
    <w:p w14:paraId="202FBD69" w14:textId="5F3B9E0A" w:rsidR="00005FC3" w:rsidRDefault="00A843DE" w:rsidP="00005F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project consists of basic model view controller architecture where all the database operation is done at the model and controller part and the view is to render the </w:t>
      </w:r>
      <w:r w:rsidR="001A6809">
        <w:rPr>
          <w:rFonts w:ascii="Times New Roman" w:hAnsi="Times New Roman" w:cs="Times New Roman"/>
          <w:sz w:val="28"/>
          <w:szCs w:val="28"/>
        </w:rPr>
        <w:t>data to the user.</w:t>
      </w:r>
    </w:p>
    <w:p w14:paraId="38FF5EEF" w14:textId="658CC0BB" w:rsidR="001A6809" w:rsidRDefault="001A6809" w:rsidP="00005FC3">
      <w:pPr>
        <w:rPr>
          <w:rFonts w:ascii="Times New Roman" w:hAnsi="Times New Roman" w:cs="Times New Roman"/>
          <w:sz w:val="28"/>
          <w:szCs w:val="28"/>
        </w:rPr>
      </w:pPr>
    </w:p>
    <w:p w14:paraId="1E6FED05" w14:textId="3EF31362" w:rsidR="001A6809" w:rsidRDefault="00202C58" w:rsidP="00005F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2" behindDoc="0" locked="0" layoutInCell="1" allowOverlap="1" wp14:anchorId="61B2CB22" wp14:editId="18193EF4">
            <wp:simplePos x="0" y="0"/>
            <wp:positionH relativeFrom="column">
              <wp:posOffset>57873</wp:posOffset>
            </wp:positionH>
            <wp:positionV relativeFrom="paragraph">
              <wp:posOffset>266226</wp:posOffset>
            </wp:positionV>
            <wp:extent cx="5943600" cy="200088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17B2E1" w14:textId="5616375F" w:rsidR="001E065D" w:rsidRPr="00A843DE" w:rsidRDefault="001E065D" w:rsidP="00005FC3">
      <w:pPr>
        <w:rPr>
          <w:rFonts w:ascii="Times New Roman" w:hAnsi="Times New Roman" w:cs="Times New Roman"/>
          <w:sz w:val="28"/>
          <w:szCs w:val="28"/>
        </w:rPr>
      </w:pPr>
    </w:p>
    <w:p w14:paraId="530288EC" w14:textId="4FC105BE" w:rsidR="00C505CF" w:rsidRPr="00202C58" w:rsidRDefault="00202C58">
      <w:pPr>
        <w:rPr>
          <w:rFonts w:ascii="Times New Roman" w:hAnsi="Times New Roman" w:cs="Times New Roman"/>
          <w:sz w:val="20"/>
          <w:szCs w:val="20"/>
        </w:rPr>
      </w:pPr>
      <w:r>
        <w:tab/>
      </w:r>
      <w:r>
        <w:tab/>
      </w:r>
      <w:r>
        <w:tab/>
      </w:r>
      <w:r>
        <w:tab/>
      </w:r>
      <w:r>
        <w:rPr>
          <w:rFonts w:ascii="Times New Roman" w:hAnsi="Times New Roman" w:cs="Times New Roman"/>
          <w:sz w:val="20"/>
          <w:szCs w:val="20"/>
        </w:rPr>
        <w:t>Fig 1.1</w:t>
      </w:r>
      <w:r w:rsidR="007A23BD">
        <w:rPr>
          <w:rFonts w:ascii="Times New Roman" w:hAnsi="Times New Roman" w:cs="Times New Roman"/>
          <w:sz w:val="20"/>
          <w:szCs w:val="20"/>
        </w:rPr>
        <w:t>: Schematic representation of the architecture</w:t>
      </w:r>
    </w:p>
    <w:p w14:paraId="27ED93CD" w14:textId="6B5DCFE1" w:rsidR="00C505CF" w:rsidRDefault="00C505CF" w:rsidP="00D84634">
      <w:pPr>
        <w:jc w:val="center"/>
      </w:pPr>
    </w:p>
    <w:p w14:paraId="3902E15C" w14:textId="77777777" w:rsidR="00B50256" w:rsidRDefault="00B50256" w:rsidP="00A51049">
      <w:pPr>
        <w:rPr>
          <w:rFonts w:ascii="Times New Roman" w:hAnsi="Times New Roman" w:cs="Times New Roman"/>
          <w:sz w:val="28"/>
          <w:szCs w:val="28"/>
        </w:rPr>
      </w:pPr>
    </w:p>
    <w:p w14:paraId="282DD4D8" w14:textId="77777777" w:rsidR="00B50256" w:rsidRDefault="00B50256" w:rsidP="00A51049">
      <w:pPr>
        <w:rPr>
          <w:rFonts w:ascii="Times New Roman" w:hAnsi="Times New Roman" w:cs="Times New Roman"/>
          <w:sz w:val="28"/>
          <w:szCs w:val="28"/>
        </w:rPr>
      </w:pPr>
    </w:p>
    <w:p w14:paraId="3C1C4DFA" w14:textId="23D14DFA" w:rsidR="00B50256" w:rsidRDefault="009911D0" w:rsidP="00A510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create our </w:t>
      </w:r>
      <w:r w:rsidR="002A14B7">
        <w:rPr>
          <w:rFonts w:ascii="Times New Roman" w:hAnsi="Times New Roman" w:cs="Times New Roman"/>
          <w:sz w:val="28"/>
          <w:szCs w:val="28"/>
        </w:rPr>
        <w:t>application</w:t>
      </w:r>
      <w:r w:rsidR="001336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we have to create our database and the table corresponding to the </w:t>
      </w:r>
      <w:r w:rsidR="008E5A5D">
        <w:rPr>
          <w:rFonts w:ascii="Times New Roman" w:hAnsi="Times New Roman" w:cs="Times New Roman"/>
          <w:sz w:val="28"/>
          <w:szCs w:val="28"/>
        </w:rPr>
        <w:t xml:space="preserve">application requirement in the </w:t>
      </w:r>
      <w:proofErr w:type="spellStart"/>
      <w:r w:rsidR="008E5A5D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8E5A5D">
        <w:rPr>
          <w:rFonts w:ascii="Times New Roman" w:hAnsi="Times New Roman" w:cs="Times New Roman"/>
          <w:sz w:val="28"/>
          <w:szCs w:val="28"/>
        </w:rPr>
        <w:t xml:space="preserve"> Shell as follows </w:t>
      </w:r>
    </w:p>
    <w:p w14:paraId="1B666DAB" w14:textId="7A4E2F64" w:rsidR="008E5A5D" w:rsidRDefault="008E5A5D" w:rsidP="00A510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4" behindDoc="0" locked="0" layoutInCell="1" allowOverlap="1" wp14:anchorId="48000484" wp14:editId="6EEA7982">
            <wp:simplePos x="0" y="0"/>
            <wp:positionH relativeFrom="column">
              <wp:posOffset>-139700</wp:posOffset>
            </wp:positionH>
            <wp:positionV relativeFrom="paragraph">
              <wp:posOffset>394970</wp:posOffset>
            </wp:positionV>
            <wp:extent cx="5943600" cy="78994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51FABD" w14:textId="15E2EC52" w:rsidR="008E5A5D" w:rsidRDefault="008E5A5D" w:rsidP="00A51049">
      <w:pPr>
        <w:rPr>
          <w:rFonts w:ascii="Times New Roman" w:hAnsi="Times New Roman" w:cs="Times New Roman"/>
          <w:sz w:val="28"/>
          <w:szCs w:val="28"/>
        </w:rPr>
      </w:pPr>
    </w:p>
    <w:p w14:paraId="2402A367" w14:textId="7EFBFAA4" w:rsidR="008E5A5D" w:rsidRPr="00843EE1" w:rsidRDefault="00BB2520" w:rsidP="00843EE1">
      <w:pPr>
        <w:jc w:val="center"/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 xml:space="preserve">Fig 1.2: </w:t>
      </w:r>
      <w:proofErr w:type="spellStart"/>
      <w:r>
        <w:rPr>
          <w:rFonts w:cs="Times New Roman"/>
          <w:sz w:val="22"/>
          <w:szCs w:val="22"/>
        </w:rPr>
        <w:t>MySq</w:t>
      </w:r>
      <w:r w:rsidR="001336FE">
        <w:rPr>
          <w:rFonts w:cs="Times New Roman"/>
          <w:sz w:val="22"/>
          <w:szCs w:val="22"/>
        </w:rPr>
        <w:t>l</w:t>
      </w:r>
      <w:proofErr w:type="spellEnd"/>
      <w:r>
        <w:rPr>
          <w:rFonts w:cs="Times New Roman"/>
          <w:sz w:val="22"/>
          <w:szCs w:val="22"/>
        </w:rPr>
        <w:t xml:space="preserve"> table creation</w:t>
      </w:r>
    </w:p>
    <w:p w14:paraId="78029E93" w14:textId="77777777" w:rsidR="00843EE1" w:rsidRDefault="00843EE1" w:rsidP="00A51049">
      <w:pPr>
        <w:rPr>
          <w:rFonts w:ascii="Times New Roman" w:hAnsi="Times New Roman" w:cs="Times New Roman"/>
          <w:sz w:val="28"/>
          <w:szCs w:val="28"/>
        </w:rPr>
      </w:pPr>
    </w:p>
    <w:p w14:paraId="7EA60D51" w14:textId="77777777" w:rsidR="00843EE1" w:rsidRDefault="00843EE1" w:rsidP="00A51049">
      <w:pPr>
        <w:rPr>
          <w:rFonts w:ascii="Times New Roman" w:hAnsi="Times New Roman" w:cs="Times New Roman"/>
          <w:sz w:val="28"/>
          <w:szCs w:val="28"/>
        </w:rPr>
      </w:pPr>
    </w:p>
    <w:p w14:paraId="68526B2A" w14:textId="77777777" w:rsidR="00843EE1" w:rsidRDefault="00843EE1" w:rsidP="00A51049">
      <w:pPr>
        <w:rPr>
          <w:rFonts w:ascii="Times New Roman" w:hAnsi="Times New Roman" w:cs="Times New Roman"/>
          <w:sz w:val="28"/>
          <w:szCs w:val="28"/>
        </w:rPr>
      </w:pPr>
    </w:p>
    <w:p w14:paraId="1DA71506" w14:textId="4359D523" w:rsidR="00843EE1" w:rsidRDefault="00843EE1" w:rsidP="00A510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directory structure of the spring boot project is as shown in the below figure.</w:t>
      </w:r>
    </w:p>
    <w:p w14:paraId="6E0280B9" w14:textId="64261667" w:rsidR="008E5A5D" w:rsidRDefault="008E5A5D" w:rsidP="00A51049">
      <w:pPr>
        <w:rPr>
          <w:rFonts w:ascii="Times New Roman" w:hAnsi="Times New Roman" w:cs="Times New Roman"/>
          <w:sz w:val="28"/>
          <w:szCs w:val="28"/>
        </w:rPr>
      </w:pPr>
    </w:p>
    <w:p w14:paraId="38FA4F2D" w14:textId="765C3847" w:rsidR="008E5A5D" w:rsidRDefault="008E5A5D" w:rsidP="00A51049">
      <w:pPr>
        <w:rPr>
          <w:rFonts w:ascii="Times New Roman" w:hAnsi="Times New Roman" w:cs="Times New Roman"/>
          <w:sz w:val="28"/>
          <w:szCs w:val="28"/>
        </w:rPr>
      </w:pPr>
    </w:p>
    <w:p w14:paraId="52ABCCF9" w14:textId="0E8C3111" w:rsidR="008E5A5D" w:rsidRDefault="008E5A5D" w:rsidP="00A51049">
      <w:pPr>
        <w:rPr>
          <w:rFonts w:ascii="Times New Roman" w:hAnsi="Times New Roman" w:cs="Times New Roman"/>
          <w:sz w:val="28"/>
          <w:szCs w:val="28"/>
        </w:rPr>
      </w:pPr>
    </w:p>
    <w:p w14:paraId="7FDA2475" w14:textId="3DFEFD74" w:rsidR="00B50256" w:rsidRDefault="00B50256" w:rsidP="00A51049">
      <w:pPr>
        <w:rPr>
          <w:rFonts w:ascii="Times New Roman" w:hAnsi="Times New Roman" w:cs="Times New Roman"/>
          <w:sz w:val="28"/>
          <w:szCs w:val="28"/>
        </w:rPr>
      </w:pPr>
    </w:p>
    <w:p w14:paraId="3E31F2F8" w14:textId="77777777" w:rsidR="00ED5895" w:rsidRDefault="00ED5895" w:rsidP="00A51049">
      <w:pPr>
        <w:rPr>
          <w:rFonts w:ascii="Times New Roman" w:hAnsi="Times New Roman" w:cs="Times New Roman"/>
          <w:sz w:val="28"/>
          <w:szCs w:val="28"/>
        </w:rPr>
      </w:pPr>
    </w:p>
    <w:p w14:paraId="2D49C901" w14:textId="77777777" w:rsidR="00ED5895" w:rsidRDefault="00ED5895" w:rsidP="00A51049">
      <w:pPr>
        <w:rPr>
          <w:rFonts w:ascii="Times New Roman" w:hAnsi="Times New Roman" w:cs="Times New Roman"/>
          <w:sz w:val="28"/>
          <w:szCs w:val="28"/>
        </w:rPr>
      </w:pPr>
    </w:p>
    <w:p w14:paraId="59FC6643" w14:textId="35A1928E" w:rsidR="00ED5895" w:rsidRDefault="00ED5895" w:rsidP="00A510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3" behindDoc="0" locked="0" layoutInCell="1" allowOverlap="1" wp14:anchorId="194101FE" wp14:editId="5AC40E64">
            <wp:simplePos x="0" y="0"/>
            <wp:positionH relativeFrom="column">
              <wp:posOffset>1369438</wp:posOffset>
            </wp:positionH>
            <wp:positionV relativeFrom="paragraph">
              <wp:posOffset>3175</wp:posOffset>
            </wp:positionV>
            <wp:extent cx="2482978" cy="554383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554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9F35E3" w14:textId="25AB6BE9" w:rsidR="00ED5895" w:rsidRDefault="00ED5895" w:rsidP="00A51049">
      <w:pPr>
        <w:rPr>
          <w:rFonts w:ascii="Times New Roman" w:hAnsi="Times New Roman" w:cs="Times New Roman"/>
          <w:sz w:val="28"/>
          <w:szCs w:val="28"/>
        </w:rPr>
      </w:pPr>
    </w:p>
    <w:p w14:paraId="6839F388" w14:textId="128019BF" w:rsidR="00A51049" w:rsidRDefault="00A51049" w:rsidP="00A51049">
      <w:pPr>
        <w:rPr>
          <w:rFonts w:ascii="Times New Roman" w:hAnsi="Times New Roman" w:cs="Times New Roman"/>
          <w:sz w:val="28"/>
          <w:szCs w:val="28"/>
        </w:rPr>
      </w:pPr>
    </w:p>
    <w:p w14:paraId="576864CA" w14:textId="10B886FF" w:rsidR="00ED5895" w:rsidRPr="00ED5895" w:rsidRDefault="00ED5895" w:rsidP="00ED5895">
      <w:pPr>
        <w:rPr>
          <w:rFonts w:ascii="Times New Roman" w:hAnsi="Times New Roman" w:cs="Times New Roman"/>
          <w:sz w:val="28"/>
          <w:szCs w:val="28"/>
        </w:rPr>
      </w:pPr>
    </w:p>
    <w:p w14:paraId="121FB171" w14:textId="64E6F67E" w:rsidR="00ED5895" w:rsidRPr="00ED5895" w:rsidRDefault="00ED5895" w:rsidP="00ED5895">
      <w:pPr>
        <w:rPr>
          <w:rFonts w:ascii="Times New Roman" w:hAnsi="Times New Roman" w:cs="Times New Roman"/>
          <w:sz w:val="28"/>
          <w:szCs w:val="28"/>
        </w:rPr>
      </w:pPr>
    </w:p>
    <w:p w14:paraId="0B8B33B1" w14:textId="764AC0B3" w:rsidR="00ED5895" w:rsidRPr="00ED5895" w:rsidRDefault="00ED5895" w:rsidP="00ED5895">
      <w:pPr>
        <w:rPr>
          <w:rFonts w:ascii="Times New Roman" w:hAnsi="Times New Roman" w:cs="Times New Roman"/>
          <w:sz w:val="28"/>
          <w:szCs w:val="28"/>
        </w:rPr>
      </w:pPr>
    </w:p>
    <w:p w14:paraId="2CCF8418" w14:textId="300B6A4E" w:rsidR="00ED5895" w:rsidRPr="00ED5895" w:rsidRDefault="00ED5895" w:rsidP="00ED5895">
      <w:pPr>
        <w:rPr>
          <w:rFonts w:ascii="Times New Roman" w:hAnsi="Times New Roman" w:cs="Times New Roman"/>
          <w:sz w:val="28"/>
          <w:szCs w:val="28"/>
        </w:rPr>
      </w:pPr>
    </w:p>
    <w:p w14:paraId="40FA0728" w14:textId="52F154AF" w:rsidR="00ED5895" w:rsidRPr="00ED5895" w:rsidRDefault="00ED5895" w:rsidP="00ED5895">
      <w:pPr>
        <w:rPr>
          <w:rFonts w:ascii="Times New Roman" w:hAnsi="Times New Roman" w:cs="Times New Roman"/>
          <w:sz w:val="28"/>
          <w:szCs w:val="28"/>
        </w:rPr>
      </w:pPr>
    </w:p>
    <w:p w14:paraId="0F4A9E89" w14:textId="3CB0A2E5" w:rsidR="00ED5895" w:rsidRPr="00ED5895" w:rsidRDefault="00ED5895" w:rsidP="00ED5895">
      <w:pPr>
        <w:rPr>
          <w:rFonts w:ascii="Times New Roman" w:hAnsi="Times New Roman" w:cs="Times New Roman"/>
          <w:sz w:val="28"/>
          <w:szCs w:val="28"/>
        </w:rPr>
      </w:pPr>
    </w:p>
    <w:p w14:paraId="5F65FCB6" w14:textId="669CC3EE" w:rsidR="00ED5895" w:rsidRPr="00ED5895" w:rsidRDefault="00ED5895" w:rsidP="00ED5895">
      <w:pPr>
        <w:rPr>
          <w:rFonts w:ascii="Times New Roman" w:hAnsi="Times New Roman" w:cs="Times New Roman"/>
          <w:sz w:val="28"/>
          <w:szCs w:val="28"/>
        </w:rPr>
      </w:pPr>
    </w:p>
    <w:p w14:paraId="27157E4B" w14:textId="7E9ACE3F" w:rsidR="00ED5895" w:rsidRPr="00ED5895" w:rsidRDefault="00ED5895" w:rsidP="00ED5895">
      <w:pPr>
        <w:rPr>
          <w:rFonts w:ascii="Times New Roman" w:hAnsi="Times New Roman" w:cs="Times New Roman"/>
          <w:sz w:val="28"/>
          <w:szCs w:val="28"/>
        </w:rPr>
      </w:pPr>
    </w:p>
    <w:p w14:paraId="13E74046" w14:textId="29997ACC" w:rsidR="00ED5895" w:rsidRPr="00ED5895" w:rsidRDefault="00ED5895" w:rsidP="00ED5895">
      <w:pPr>
        <w:rPr>
          <w:rFonts w:ascii="Times New Roman" w:hAnsi="Times New Roman" w:cs="Times New Roman"/>
          <w:sz w:val="28"/>
          <w:szCs w:val="28"/>
        </w:rPr>
      </w:pPr>
    </w:p>
    <w:p w14:paraId="0008B4E3" w14:textId="69101498" w:rsidR="00ED5895" w:rsidRPr="00ED5895" w:rsidRDefault="00ED5895" w:rsidP="00ED5895">
      <w:pPr>
        <w:rPr>
          <w:rFonts w:ascii="Times New Roman" w:hAnsi="Times New Roman" w:cs="Times New Roman"/>
          <w:sz w:val="28"/>
          <w:szCs w:val="28"/>
        </w:rPr>
      </w:pPr>
    </w:p>
    <w:p w14:paraId="28F30AE6" w14:textId="0EF5EE74" w:rsidR="00ED5895" w:rsidRPr="00ED5895" w:rsidRDefault="00ED5895" w:rsidP="00ED5895">
      <w:pPr>
        <w:rPr>
          <w:rFonts w:ascii="Times New Roman" w:hAnsi="Times New Roman" w:cs="Times New Roman"/>
          <w:sz w:val="28"/>
          <w:szCs w:val="28"/>
        </w:rPr>
      </w:pPr>
    </w:p>
    <w:p w14:paraId="0BC983E7" w14:textId="4CD5EB64" w:rsidR="00ED5895" w:rsidRPr="00ED5895" w:rsidRDefault="00ED5895" w:rsidP="00ED5895">
      <w:pPr>
        <w:rPr>
          <w:rFonts w:ascii="Times New Roman" w:hAnsi="Times New Roman" w:cs="Times New Roman"/>
          <w:sz w:val="28"/>
          <w:szCs w:val="28"/>
        </w:rPr>
      </w:pPr>
    </w:p>
    <w:p w14:paraId="45B43731" w14:textId="2DB620CD" w:rsidR="00ED5895" w:rsidRPr="00ED5895" w:rsidRDefault="00ED5895" w:rsidP="00ED5895">
      <w:pPr>
        <w:rPr>
          <w:rFonts w:ascii="Times New Roman" w:hAnsi="Times New Roman" w:cs="Times New Roman"/>
          <w:sz w:val="28"/>
          <w:szCs w:val="28"/>
        </w:rPr>
      </w:pPr>
    </w:p>
    <w:p w14:paraId="3F1535AF" w14:textId="2BB952EB" w:rsidR="00ED5895" w:rsidRPr="00ED5895" w:rsidRDefault="00ED5895" w:rsidP="00ED5895">
      <w:pPr>
        <w:rPr>
          <w:rFonts w:ascii="Times New Roman" w:hAnsi="Times New Roman" w:cs="Times New Roman"/>
          <w:sz w:val="28"/>
          <w:szCs w:val="28"/>
        </w:rPr>
      </w:pPr>
    </w:p>
    <w:p w14:paraId="7FAEBAC3" w14:textId="6D3FD049" w:rsidR="00ED5895" w:rsidRPr="00ED5895" w:rsidRDefault="00ED5895" w:rsidP="00ED5895">
      <w:pPr>
        <w:rPr>
          <w:rFonts w:ascii="Times New Roman" w:hAnsi="Times New Roman" w:cs="Times New Roman"/>
          <w:sz w:val="28"/>
          <w:szCs w:val="28"/>
        </w:rPr>
      </w:pPr>
    </w:p>
    <w:p w14:paraId="44266DB1" w14:textId="114AEBCE" w:rsidR="00ED5895" w:rsidRPr="00ED5895" w:rsidRDefault="00ED5895" w:rsidP="00ED5895">
      <w:pPr>
        <w:rPr>
          <w:rFonts w:ascii="Times New Roman" w:hAnsi="Times New Roman" w:cs="Times New Roman"/>
          <w:sz w:val="28"/>
          <w:szCs w:val="28"/>
        </w:rPr>
      </w:pPr>
    </w:p>
    <w:p w14:paraId="024502C6" w14:textId="2C881D9A" w:rsidR="00ED5895" w:rsidRPr="00ED5895" w:rsidRDefault="00ED5895" w:rsidP="00ED5895">
      <w:pPr>
        <w:rPr>
          <w:rFonts w:ascii="Times New Roman" w:hAnsi="Times New Roman" w:cs="Times New Roman"/>
          <w:sz w:val="28"/>
          <w:szCs w:val="28"/>
        </w:rPr>
      </w:pPr>
    </w:p>
    <w:p w14:paraId="7CE47536" w14:textId="63718869" w:rsidR="00ED5895" w:rsidRPr="00ED5895" w:rsidRDefault="00ED5895" w:rsidP="00ED5895">
      <w:pPr>
        <w:rPr>
          <w:rFonts w:ascii="Times New Roman" w:hAnsi="Times New Roman" w:cs="Times New Roman"/>
          <w:sz w:val="28"/>
          <w:szCs w:val="28"/>
        </w:rPr>
      </w:pPr>
    </w:p>
    <w:p w14:paraId="158AFE49" w14:textId="1049FDB4" w:rsidR="00ED5895" w:rsidRPr="00ED5895" w:rsidRDefault="00ED5895" w:rsidP="00ED5895">
      <w:pPr>
        <w:rPr>
          <w:rFonts w:ascii="Times New Roman" w:hAnsi="Times New Roman" w:cs="Times New Roman"/>
          <w:sz w:val="28"/>
          <w:szCs w:val="28"/>
        </w:rPr>
      </w:pPr>
    </w:p>
    <w:p w14:paraId="0196AB4D" w14:textId="0C365256" w:rsidR="00ED5895" w:rsidRPr="00ED5895" w:rsidRDefault="00ED5895" w:rsidP="00ED5895">
      <w:pPr>
        <w:rPr>
          <w:rFonts w:ascii="Times New Roman" w:hAnsi="Times New Roman" w:cs="Times New Roman"/>
          <w:sz w:val="28"/>
          <w:szCs w:val="28"/>
        </w:rPr>
      </w:pPr>
    </w:p>
    <w:p w14:paraId="1B016AE9" w14:textId="206F3E6E" w:rsidR="00ED5895" w:rsidRPr="00ED5895" w:rsidRDefault="00ED5895" w:rsidP="00ED5895">
      <w:pPr>
        <w:rPr>
          <w:rFonts w:ascii="Times New Roman" w:hAnsi="Times New Roman" w:cs="Times New Roman"/>
          <w:sz w:val="28"/>
          <w:szCs w:val="28"/>
        </w:rPr>
      </w:pPr>
    </w:p>
    <w:p w14:paraId="66BAD29F" w14:textId="282EF8FD" w:rsidR="00ED5895" w:rsidRPr="00ED5895" w:rsidRDefault="00ED5895" w:rsidP="00ED5895">
      <w:pPr>
        <w:rPr>
          <w:rFonts w:ascii="Times New Roman" w:hAnsi="Times New Roman" w:cs="Times New Roman"/>
          <w:sz w:val="28"/>
          <w:szCs w:val="28"/>
        </w:rPr>
      </w:pPr>
    </w:p>
    <w:p w14:paraId="2D12CE30" w14:textId="457CDDD4" w:rsidR="00ED5895" w:rsidRPr="00ED5895" w:rsidRDefault="00ED5895" w:rsidP="00ED5895">
      <w:pPr>
        <w:rPr>
          <w:rFonts w:ascii="Times New Roman" w:hAnsi="Times New Roman" w:cs="Times New Roman"/>
          <w:sz w:val="28"/>
          <w:szCs w:val="28"/>
        </w:rPr>
      </w:pPr>
    </w:p>
    <w:p w14:paraId="6256F869" w14:textId="3D84D1A6" w:rsidR="00ED5895" w:rsidRPr="00ED5895" w:rsidRDefault="00ED5895" w:rsidP="00ED5895">
      <w:pPr>
        <w:rPr>
          <w:rFonts w:ascii="Times New Roman" w:hAnsi="Times New Roman" w:cs="Times New Roman"/>
          <w:sz w:val="28"/>
          <w:szCs w:val="28"/>
        </w:rPr>
      </w:pPr>
    </w:p>
    <w:p w14:paraId="2B6BB0A9" w14:textId="5D6517B0" w:rsidR="00ED5895" w:rsidRPr="00ED5895" w:rsidRDefault="00ED5895" w:rsidP="00ED5895">
      <w:pPr>
        <w:rPr>
          <w:rFonts w:ascii="Times New Roman" w:hAnsi="Times New Roman" w:cs="Times New Roman"/>
          <w:sz w:val="28"/>
          <w:szCs w:val="28"/>
        </w:rPr>
      </w:pPr>
    </w:p>
    <w:p w14:paraId="1C627EC5" w14:textId="1911A94E" w:rsidR="00ED5895" w:rsidRDefault="00ED5895" w:rsidP="00ED5895">
      <w:pPr>
        <w:tabs>
          <w:tab w:val="left" w:pos="2178"/>
        </w:tabs>
        <w:jc w:val="center"/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Fig 1.3: Directory Structure</w:t>
      </w:r>
    </w:p>
    <w:p w14:paraId="5598E030" w14:textId="64DD7CE2" w:rsidR="00C32E62" w:rsidRDefault="00C32E62" w:rsidP="00ED5895">
      <w:pPr>
        <w:tabs>
          <w:tab w:val="left" w:pos="2178"/>
        </w:tabs>
        <w:jc w:val="center"/>
        <w:rPr>
          <w:rFonts w:cs="Times New Roman"/>
          <w:sz w:val="22"/>
          <w:szCs w:val="22"/>
        </w:rPr>
      </w:pPr>
    </w:p>
    <w:p w14:paraId="200CD613" w14:textId="277D66ED" w:rsidR="00C32E62" w:rsidRDefault="00C32E62" w:rsidP="00ED5895">
      <w:pPr>
        <w:tabs>
          <w:tab w:val="left" w:pos="2178"/>
        </w:tabs>
        <w:jc w:val="center"/>
        <w:rPr>
          <w:rFonts w:cs="Times New Roman"/>
          <w:sz w:val="22"/>
          <w:szCs w:val="22"/>
        </w:rPr>
      </w:pPr>
    </w:p>
    <w:p w14:paraId="10E26BA4" w14:textId="10EC7AEF" w:rsidR="00C32E62" w:rsidRDefault="00C32E62" w:rsidP="00C32E62">
      <w:pPr>
        <w:tabs>
          <w:tab w:val="left" w:pos="217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steps to create the boot project </w:t>
      </w:r>
      <w:r w:rsidR="00511490">
        <w:rPr>
          <w:rFonts w:ascii="Times New Roman" w:hAnsi="Times New Roman" w:cs="Times New Roman"/>
          <w:sz w:val="28"/>
          <w:szCs w:val="28"/>
        </w:rPr>
        <w:t xml:space="preserve">in STS </w:t>
      </w:r>
      <w:r>
        <w:rPr>
          <w:rFonts w:ascii="Times New Roman" w:hAnsi="Times New Roman" w:cs="Times New Roman"/>
          <w:sz w:val="28"/>
          <w:szCs w:val="28"/>
        </w:rPr>
        <w:t>is as follows:</w:t>
      </w:r>
    </w:p>
    <w:p w14:paraId="775A8584" w14:textId="5676A5DD" w:rsidR="00C32E62" w:rsidRDefault="00511490" w:rsidP="00C32E62">
      <w:pPr>
        <w:pStyle w:val="ListParagraph"/>
        <w:numPr>
          <w:ilvl w:val="0"/>
          <w:numId w:val="6"/>
        </w:numPr>
        <w:tabs>
          <w:tab w:val="left" w:pos="217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the panel click on New </w:t>
      </w:r>
      <w:r w:rsidR="00336BE5" w:rsidRPr="00336BE5">
        <w:rPr>
          <w:rFonts w:ascii="Times New Roman" w:hAnsi="Times New Roman" w:cs="Times New Roman"/>
          <w:sz w:val="28"/>
          <w:szCs w:val="28"/>
        </w:rPr>
        <w:sym w:font="Wingdings" w:char="F0E0"/>
      </w:r>
      <w:r w:rsidR="00336BE5">
        <w:rPr>
          <w:rFonts w:ascii="Times New Roman" w:hAnsi="Times New Roman" w:cs="Times New Roman"/>
          <w:sz w:val="28"/>
          <w:szCs w:val="28"/>
        </w:rPr>
        <w:t xml:space="preserve"> Spring Stater Project</w:t>
      </w:r>
      <w:r w:rsidR="005844C0">
        <w:rPr>
          <w:rFonts w:ascii="Times New Roman" w:hAnsi="Times New Roman" w:cs="Times New Roman"/>
          <w:sz w:val="28"/>
          <w:szCs w:val="28"/>
        </w:rPr>
        <w:t>.</w:t>
      </w:r>
    </w:p>
    <w:p w14:paraId="20C601C7" w14:textId="0026A7FF" w:rsidR="005844C0" w:rsidRDefault="005844C0" w:rsidP="00C32E62">
      <w:pPr>
        <w:pStyle w:val="ListParagraph"/>
        <w:numPr>
          <w:ilvl w:val="0"/>
          <w:numId w:val="6"/>
        </w:numPr>
        <w:tabs>
          <w:tab w:val="left" w:pos="217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Provide name of the project and other fields present </w:t>
      </w:r>
      <w:r w:rsidR="002A14B7">
        <w:rPr>
          <w:rFonts w:ascii="Times New Roman" w:hAnsi="Times New Roman" w:cs="Times New Roman"/>
          <w:sz w:val="28"/>
          <w:szCs w:val="28"/>
        </w:rPr>
        <w:t>there</w:t>
      </w:r>
      <w:r w:rsidR="00ED4AF6">
        <w:rPr>
          <w:rFonts w:ascii="Times New Roman" w:hAnsi="Times New Roman" w:cs="Times New Roman"/>
          <w:sz w:val="28"/>
          <w:szCs w:val="28"/>
        </w:rPr>
        <w:t xml:space="preserve"> </w:t>
      </w:r>
      <w:r w:rsidR="002A14B7">
        <w:rPr>
          <w:rFonts w:ascii="Times New Roman" w:hAnsi="Times New Roman" w:cs="Times New Roman"/>
          <w:sz w:val="28"/>
          <w:szCs w:val="28"/>
        </w:rPr>
        <w:t>,</w:t>
      </w:r>
      <w:r w:rsidR="00ED4AF6">
        <w:rPr>
          <w:rFonts w:ascii="Times New Roman" w:hAnsi="Times New Roman" w:cs="Times New Roman"/>
          <w:sz w:val="28"/>
          <w:szCs w:val="28"/>
        </w:rPr>
        <w:t xml:space="preserve"> then click Next.</w:t>
      </w:r>
    </w:p>
    <w:p w14:paraId="34E65D02" w14:textId="48D9CEC6" w:rsidR="00ED4AF6" w:rsidRDefault="00ED4AF6" w:rsidP="00C32E62">
      <w:pPr>
        <w:pStyle w:val="ListParagraph"/>
        <w:numPr>
          <w:ilvl w:val="0"/>
          <w:numId w:val="6"/>
        </w:numPr>
        <w:tabs>
          <w:tab w:val="left" w:pos="217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the search box type the required </w:t>
      </w:r>
      <w:r w:rsidR="002A14B7">
        <w:rPr>
          <w:rFonts w:ascii="Times New Roman" w:hAnsi="Times New Roman" w:cs="Times New Roman"/>
          <w:sz w:val="28"/>
          <w:szCs w:val="28"/>
        </w:rPr>
        <w:t>dependencies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A14B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select them and click on Next.</w:t>
      </w:r>
    </w:p>
    <w:p w14:paraId="136CEAC1" w14:textId="4F94C9DC" w:rsidR="00ED4AF6" w:rsidRDefault="00ED4AF6" w:rsidP="00C32E62">
      <w:pPr>
        <w:pStyle w:val="ListParagraph"/>
        <w:numPr>
          <w:ilvl w:val="0"/>
          <w:numId w:val="6"/>
        </w:numPr>
        <w:tabs>
          <w:tab w:val="left" w:pos="217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Next followed by Finish to create the project. </w:t>
      </w:r>
    </w:p>
    <w:p w14:paraId="1A10ECCB" w14:textId="2FA92DA3" w:rsidR="00ED4AF6" w:rsidRDefault="00ED4AF6" w:rsidP="00C32E62">
      <w:pPr>
        <w:pStyle w:val="ListParagraph"/>
        <w:numPr>
          <w:ilvl w:val="0"/>
          <w:numId w:val="6"/>
        </w:numPr>
        <w:tabs>
          <w:tab w:val="left" w:pos="217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After the project is </w:t>
      </w:r>
      <w:r w:rsidR="002A14B7">
        <w:rPr>
          <w:rFonts w:ascii="Times New Roman" w:hAnsi="Times New Roman" w:cs="Times New Roman"/>
          <w:sz w:val="28"/>
          <w:szCs w:val="28"/>
        </w:rPr>
        <w:t>created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A14B7">
        <w:rPr>
          <w:rFonts w:ascii="Times New Roman" w:hAnsi="Times New Roman" w:cs="Times New Roman"/>
          <w:sz w:val="28"/>
          <w:szCs w:val="28"/>
        </w:rPr>
        <w:t>,</w:t>
      </w:r>
      <w:r w:rsidR="00791F84">
        <w:rPr>
          <w:rFonts w:ascii="Times New Roman" w:hAnsi="Times New Roman" w:cs="Times New Roman"/>
          <w:sz w:val="28"/>
          <w:szCs w:val="28"/>
        </w:rPr>
        <w:t xml:space="preserve"> add </w:t>
      </w:r>
      <w:proofErr w:type="spellStart"/>
      <w:r w:rsidR="00791F84">
        <w:rPr>
          <w:rFonts w:ascii="Times New Roman" w:hAnsi="Times New Roman" w:cs="Times New Roman"/>
          <w:sz w:val="28"/>
          <w:szCs w:val="28"/>
        </w:rPr>
        <w:t>subpackages</w:t>
      </w:r>
      <w:proofErr w:type="spellEnd"/>
      <w:r w:rsidR="00791F84">
        <w:rPr>
          <w:rFonts w:ascii="Times New Roman" w:hAnsi="Times New Roman" w:cs="Times New Roman"/>
          <w:sz w:val="28"/>
          <w:szCs w:val="28"/>
        </w:rPr>
        <w:t xml:space="preserve"> and files as shown in the above figure.</w:t>
      </w:r>
    </w:p>
    <w:p w14:paraId="572D8116" w14:textId="58D04EE5" w:rsidR="00340760" w:rsidRDefault="00340760" w:rsidP="00340760">
      <w:pPr>
        <w:tabs>
          <w:tab w:val="left" w:pos="2178"/>
        </w:tabs>
        <w:rPr>
          <w:rFonts w:ascii="Times New Roman" w:hAnsi="Times New Roman" w:cs="Times New Roman"/>
          <w:sz w:val="28"/>
          <w:szCs w:val="28"/>
        </w:rPr>
      </w:pPr>
    </w:p>
    <w:p w14:paraId="4A6F82FA" w14:textId="33009E37" w:rsidR="00340760" w:rsidRDefault="00340760" w:rsidP="00340760">
      <w:pPr>
        <w:tabs>
          <w:tab w:val="left" w:pos="2178"/>
        </w:tabs>
        <w:rPr>
          <w:rFonts w:ascii="Times New Roman" w:hAnsi="Times New Roman" w:cs="Times New Roman"/>
          <w:sz w:val="28"/>
          <w:szCs w:val="28"/>
        </w:rPr>
      </w:pPr>
    </w:p>
    <w:p w14:paraId="39C28550" w14:textId="76812606" w:rsidR="00340760" w:rsidRDefault="00340760" w:rsidP="00340760">
      <w:pPr>
        <w:tabs>
          <w:tab w:val="left" w:pos="2178"/>
        </w:tabs>
        <w:rPr>
          <w:rFonts w:ascii="Times New Roman" w:hAnsi="Times New Roman" w:cs="Times New Roman"/>
          <w:sz w:val="28"/>
          <w:szCs w:val="28"/>
        </w:rPr>
      </w:pPr>
    </w:p>
    <w:p w14:paraId="539CBDD2" w14:textId="3F2B150E" w:rsidR="00340760" w:rsidRDefault="00340760" w:rsidP="00340760">
      <w:pPr>
        <w:tabs>
          <w:tab w:val="left" w:pos="2178"/>
        </w:tabs>
        <w:rPr>
          <w:rFonts w:ascii="Times New Roman" w:hAnsi="Times New Roman" w:cs="Times New Roman"/>
          <w:sz w:val="28"/>
          <w:szCs w:val="28"/>
        </w:rPr>
      </w:pPr>
    </w:p>
    <w:p w14:paraId="72D385E9" w14:textId="37C534F4" w:rsidR="00340760" w:rsidRDefault="00340760" w:rsidP="00340760">
      <w:pPr>
        <w:tabs>
          <w:tab w:val="left" w:pos="2178"/>
        </w:tabs>
        <w:rPr>
          <w:rFonts w:ascii="Times New Roman" w:hAnsi="Times New Roman" w:cs="Times New Roman"/>
          <w:sz w:val="28"/>
          <w:szCs w:val="28"/>
        </w:rPr>
      </w:pPr>
    </w:p>
    <w:p w14:paraId="238D517B" w14:textId="5E65ABFB" w:rsidR="00340760" w:rsidRDefault="00340760" w:rsidP="00340760">
      <w:pPr>
        <w:tabs>
          <w:tab w:val="left" w:pos="217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pom.xml which contains the </w:t>
      </w:r>
      <w:r w:rsidR="00057099">
        <w:rPr>
          <w:rFonts w:ascii="Times New Roman" w:hAnsi="Times New Roman" w:cs="Times New Roman"/>
          <w:sz w:val="28"/>
          <w:szCs w:val="28"/>
        </w:rPr>
        <w:t xml:space="preserve">dependencies of the project should contain the following </w:t>
      </w:r>
    </w:p>
    <w:p w14:paraId="743DC0D1" w14:textId="77777777" w:rsidR="00394768" w:rsidRDefault="00394768" w:rsidP="0039476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val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&gt;</w:t>
      </w:r>
    </w:p>
    <w:p w14:paraId="001B1129" w14:textId="77777777" w:rsidR="00394768" w:rsidRDefault="00394768" w:rsidP="0039476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val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org.springframework.boot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val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&gt;</w:t>
      </w:r>
    </w:p>
    <w:p w14:paraId="296DEF7E" w14:textId="77777777" w:rsidR="00394768" w:rsidRDefault="00394768" w:rsidP="0039476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val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spring-boot-starter-data-jpa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val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&gt;</w:t>
      </w:r>
    </w:p>
    <w:p w14:paraId="798984F2" w14:textId="77777777" w:rsidR="00394768" w:rsidRDefault="00394768" w:rsidP="0039476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val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&gt;</w:t>
      </w:r>
    </w:p>
    <w:p w14:paraId="2BBE2DC7" w14:textId="77777777" w:rsidR="00394768" w:rsidRDefault="00394768" w:rsidP="0039476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val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&gt;</w:t>
      </w:r>
    </w:p>
    <w:p w14:paraId="39EEFA7E" w14:textId="77777777" w:rsidR="00394768" w:rsidRDefault="00394768" w:rsidP="0039476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val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org.springframework.boot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val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&gt;</w:t>
      </w:r>
    </w:p>
    <w:p w14:paraId="200C8D64" w14:textId="77777777" w:rsidR="00394768" w:rsidRDefault="00394768" w:rsidP="0039476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val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spring-boot-starter-web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val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&gt;</w:t>
      </w:r>
    </w:p>
    <w:p w14:paraId="1C98F219" w14:textId="77777777" w:rsidR="00394768" w:rsidRDefault="00394768" w:rsidP="0039476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val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&gt;</w:t>
      </w:r>
    </w:p>
    <w:p w14:paraId="328C6879" w14:textId="77777777" w:rsidR="00394768" w:rsidRDefault="00394768" w:rsidP="0039476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val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&gt;</w:t>
      </w:r>
    </w:p>
    <w:p w14:paraId="4F90B70F" w14:textId="77777777" w:rsidR="00394768" w:rsidRDefault="00394768" w:rsidP="0039476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val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org.springframework.boot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val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&gt;</w:t>
      </w:r>
    </w:p>
    <w:p w14:paraId="7DCB90C3" w14:textId="77777777" w:rsidR="00394768" w:rsidRDefault="00394768" w:rsidP="0039476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val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spring-boot-starter-web-services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val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&gt;</w:t>
      </w:r>
    </w:p>
    <w:p w14:paraId="593E56D2" w14:textId="5CBC5B9F" w:rsidR="00394768" w:rsidRDefault="00394768" w:rsidP="0039476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val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&gt;</w:t>
      </w:r>
    </w:p>
    <w:p w14:paraId="04521A6D" w14:textId="7F3769AA" w:rsidR="00394768" w:rsidRDefault="00394768" w:rsidP="0039476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</w:p>
    <w:p w14:paraId="5CCC87BC" w14:textId="77777777" w:rsidR="00394768" w:rsidRDefault="00394768" w:rsidP="0039476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3F5FBF"/>
          <w:sz w:val="20"/>
          <w:szCs w:val="20"/>
          <w:lang w:val="en-IN"/>
        </w:rPr>
        <w:t>&lt;!-- https://mvnrepository.com/artifact/jstl/jstl --&gt;</w:t>
      </w:r>
    </w:p>
    <w:p w14:paraId="2D8023B8" w14:textId="77777777" w:rsidR="00394768" w:rsidRDefault="00394768" w:rsidP="0039476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val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&gt;</w:t>
      </w:r>
    </w:p>
    <w:p w14:paraId="27E71D51" w14:textId="77777777" w:rsidR="00394768" w:rsidRDefault="00394768" w:rsidP="0039476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val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jstl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val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&gt;</w:t>
      </w:r>
    </w:p>
    <w:p w14:paraId="685C6D3D" w14:textId="77777777" w:rsidR="00394768" w:rsidRDefault="00394768" w:rsidP="0039476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val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jstl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val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&gt;</w:t>
      </w:r>
    </w:p>
    <w:p w14:paraId="3CD79B92" w14:textId="77777777" w:rsidR="00394768" w:rsidRDefault="00394768" w:rsidP="0039476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val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1.2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val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&gt;</w:t>
      </w:r>
    </w:p>
    <w:p w14:paraId="367804C9" w14:textId="77777777" w:rsidR="00394768" w:rsidRDefault="00394768" w:rsidP="0039476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val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&gt;</w:t>
      </w:r>
    </w:p>
    <w:p w14:paraId="355C5735" w14:textId="77777777" w:rsidR="00394768" w:rsidRDefault="00394768" w:rsidP="0039476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</w:p>
    <w:p w14:paraId="6634B14C" w14:textId="77777777" w:rsidR="00394768" w:rsidRDefault="00394768" w:rsidP="0039476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</w:p>
    <w:p w14:paraId="0E8290BF" w14:textId="77777777" w:rsidR="00394768" w:rsidRDefault="00394768" w:rsidP="0039476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val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&gt;</w:t>
      </w:r>
    </w:p>
    <w:p w14:paraId="41F7A496" w14:textId="77777777" w:rsidR="00394768" w:rsidRDefault="00394768" w:rsidP="0039476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val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mysql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val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&gt;</w:t>
      </w:r>
    </w:p>
    <w:p w14:paraId="5471E6FB" w14:textId="77777777" w:rsidR="00394768" w:rsidRDefault="00394768" w:rsidP="0039476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val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mysql-connector-java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val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&gt;</w:t>
      </w:r>
    </w:p>
    <w:p w14:paraId="30B718E1" w14:textId="77777777" w:rsidR="00394768" w:rsidRDefault="00394768" w:rsidP="0039476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val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runtime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val="en-IN"/>
        </w:rPr>
        <w:t>scope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&gt;</w:t>
      </w:r>
    </w:p>
    <w:p w14:paraId="7B424694" w14:textId="77777777" w:rsidR="00394768" w:rsidRDefault="00394768" w:rsidP="0039476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val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&gt;</w:t>
      </w:r>
    </w:p>
    <w:p w14:paraId="0CFC2043" w14:textId="454611C1" w:rsidR="00394768" w:rsidRDefault="00394768" w:rsidP="0039476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</w:p>
    <w:p w14:paraId="3F6E6383" w14:textId="77777777" w:rsidR="00394768" w:rsidRDefault="00394768" w:rsidP="0039476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val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&gt;</w:t>
      </w:r>
    </w:p>
    <w:p w14:paraId="08EC62C6" w14:textId="77777777" w:rsidR="00394768" w:rsidRDefault="00394768" w:rsidP="0039476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val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org.apache.tomcat.embed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val="en-IN"/>
        </w:rPr>
        <w:t>groupId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&gt;</w:t>
      </w:r>
    </w:p>
    <w:p w14:paraId="6F95F2A9" w14:textId="77777777" w:rsidR="00394768" w:rsidRDefault="00394768" w:rsidP="0039476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&lt;</w:t>
      </w:r>
      <w:r>
        <w:rPr>
          <w:rFonts w:ascii="Consolas" w:hAnsi="Consolas" w:cs="Consolas"/>
          <w:color w:val="3F7F7F"/>
          <w:sz w:val="20"/>
          <w:szCs w:val="20"/>
          <w:lang w:val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&gt;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tomcat-embed-jasper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val="en-IN"/>
        </w:rPr>
        <w:t>artifactId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&gt;</w:t>
      </w:r>
    </w:p>
    <w:p w14:paraId="668B2817" w14:textId="77777777" w:rsidR="00394768" w:rsidRDefault="00394768" w:rsidP="0039476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8080"/>
          <w:sz w:val="20"/>
          <w:szCs w:val="20"/>
          <w:u w:val="single"/>
          <w:lang w:val="en-IN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  <w:lang w:val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  <w:lang w:val="en-IN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  <w:lang w:val="en-IN"/>
        </w:rPr>
        <w:t>9.0.58</w:t>
      </w:r>
      <w:r>
        <w:rPr>
          <w:rFonts w:ascii="Consolas" w:hAnsi="Consolas" w:cs="Consolas"/>
          <w:color w:val="008080"/>
          <w:sz w:val="20"/>
          <w:szCs w:val="20"/>
          <w:u w:val="single"/>
          <w:lang w:val="en-IN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  <w:lang w:val="en-IN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  <w:lang w:val="en-IN"/>
        </w:rPr>
        <w:t>&gt;</w:t>
      </w:r>
    </w:p>
    <w:p w14:paraId="15EB5268" w14:textId="270F20D9" w:rsidR="00057099" w:rsidRDefault="00394768" w:rsidP="00394768">
      <w:pPr>
        <w:autoSpaceDE w:val="0"/>
        <w:autoSpaceDN w:val="0"/>
        <w:adjustRightInd w:val="0"/>
        <w:rPr>
          <w:rFonts w:ascii="Consolas" w:hAnsi="Consolas" w:cs="Consolas"/>
          <w:color w:val="008080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&lt;/</w:t>
      </w:r>
      <w:r>
        <w:rPr>
          <w:rFonts w:ascii="Consolas" w:hAnsi="Consolas" w:cs="Consolas"/>
          <w:color w:val="3F7F7F"/>
          <w:sz w:val="20"/>
          <w:szCs w:val="20"/>
          <w:lang w:val="en-IN"/>
        </w:rPr>
        <w:t>dependency</w:t>
      </w:r>
      <w:r>
        <w:rPr>
          <w:rFonts w:ascii="Consolas" w:hAnsi="Consolas" w:cs="Consolas"/>
          <w:color w:val="008080"/>
          <w:sz w:val="20"/>
          <w:szCs w:val="20"/>
          <w:lang w:val="en-IN"/>
        </w:rPr>
        <w:t>&gt;</w:t>
      </w:r>
    </w:p>
    <w:p w14:paraId="0A6BFC5A" w14:textId="6BBCC22A" w:rsidR="009B3B03" w:rsidRDefault="009B3B03" w:rsidP="00394768">
      <w:pPr>
        <w:autoSpaceDE w:val="0"/>
        <w:autoSpaceDN w:val="0"/>
        <w:adjustRightInd w:val="0"/>
        <w:rPr>
          <w:rFonts w:ascii="Consolas" w:hAnsi="Consolas" w:cs="Consolas"/>
          <w:color w:val="008080"/>
          <w:sz w:val="20"/>
          <w:szCs w:val="20"/>
          <w:lang w:val="en-IN"/>
        </w:rPr>
      </w:pPr>
    </w:p>
    <w:p w14:paraId="4371AB4F" w14:textId="7AC5DED2" w:rsidR="009B3B03" w:rsidRDefault="009B3B03" w:rsidP="00394768">
      <w:pPr>
        <w:autoSpaceDE w:val="0"/>
        <w:autoSpaceDN w:val="0"/>
        <w:adjustRightInd w:val="0"/>
        <w:rPr>
          <w:rFonts w:ascii="Consolas" w:hAnsi="Consolas" w:cs="Consolas"/>
          <w:color w:val="008080"/>
          <w:sz w:val="20"/>
          <w:szCs w:val="20"/>
          <w:lang w:val="en-IN"/>
        </w:rPr>
      </w:pPr>
    </w:p>
    <w:p w14:paraId="1402186D" w14:textId="057E0567" w:rsidR="009B3B03" w:rsidRDefault="009B3B03" w:rsidP="0039476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The application.properties should contain the following code snippet.</w:t>
      </w:r>
    </w:p>
    <w:p w14:paraId="4EA1F8B0" w14:textId="36CE6196" w:rsidR="009B3B03" w:rsidRDefault="009B3B03" w:rsidP="0039476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</w:p>
    <w:p w14:paraId="60D4FF44" w14:textId="77777777" w:rsidR="00C1494D" w:rsidRDefault="00C1494D" w:rsidP="00C1494D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spring.datasource.name =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student</w:t>
      </w:r>
    </w:p>
    <w:p w14:paraId="6651CD76" w14:textId="77777777" w:rsidR="00C1494D" w:rsidRDefault="00C1494D" w:rsidP="00C1494D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spring.datasource.url =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jdbc:mysql://localhost:3306/myDb</w:t>
      </w:r>
    </w:p>
    <w:p w14:paraId="6B440813" w14:textId="77777777" w:rsidR="00C1494D" w:rsidRDefault="00C1494D" w:rsidP="00C1494D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>spring.datasource.username=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root</w:t>
      </w:r>
    </w:p>
    <w:p w14:paraId="2BF6A36F" w14:textId="259E83B0" w:rsidR="00C1494D" w:rsidRDefault="00C1494D" w:rsidP="00C1494D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>spring.datasource.password=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root</w:t>
      </w:r>
    </w:p>
    <w:p w14:paraId="2FE8ADC5" w14:textId="77777777" w:rsidR="00C1494D" w:rsidRDefault="00C1494D" w:rsidP="00C1494D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>spring.datasource.driver-class-name=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com.mysql.cj.jdbc.Driver</w:t>
      </w:r>
    </w:p>
    <w:p w14:paraId="0C5F2D3F" w14:textId="77777777" w:rsidR="00C1494D" w:rsidRDefault="00C1494D" w:rsidP="00C1494D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>spring.jpa.properties.hibernate.dialect=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org.hibernate.dialect.MySQL5Dialect</w:t>
      </w:r>
    </w:p>
    <w:p w14:paraId="3A5772B9" w14:textId="77777777" w:rsidR="00C1494D" w:rsidRDefault="00C1494D" w:rsidP="00C1494D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spring.jpa.hibernate.ddl-auto=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update</w:t>
      </w:r>
    </w:p>
    <w:p w14:paraId="47D8FCD2" w14:textId="77777777" w:rsidR="00C1494D" w:rsidRDefault="00C1494D" w:rsidP="00C1494D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</w:p>
    <w:p w14:paraId="6A67E76B" w14:textId="77777777" w:rsidR="00C1494D" w:rsidRDefault="00C1494D" w:rsidP="00C1494D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>spring.mvc.view.prefix=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/views/</w:t>
      </w:r>
    </w:p>
    <w:p w14:paraId="2F25D9A0" w14:textId="77777777" w:rsidR="00C1494D" w:rsidRDefault="00C1494D" w:rsidP="00C1494D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>spring.mvc.view.suffix=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.jsp</w:t>
      </w:r>
    </w:p>
    <w:p w14:paraId="5A1A9C3A" w14:textId="77777777" w:rsidR="00C1494D" w:rsidRDefault="00C1494D" w:rsidP="00C1494D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server.port =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8080</w:t>
      </w:r>
    </w:p>
    <w:p w14:paraId="268295AE" w14:textId="6F7B8196" w:rsidR="009B3B03" w:rsidRDefault="009B3B03" w:rsidP="0039476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</w:p>
    <w:p w14:paraId="702755D2" w14:textId="1BA81B83" w:rsidR="00A60E3A" w:rsidRDefault="00A60E3A" w:rsidP="0039476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This file will be present in src/main/resources folder.</w:t>
      </w:r>
    </w:p>
    <w:p w14:paraId="1B343587" w14:textId="3CF633B7" w:rsidR="00D13E98" w:rsidRDefault="00D13E98" w:rsidP="0039476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</w:p>
    <w:p w14:paraId="4C2ACBBF" w14:textId="20D7372E" w:rsidR="00D13E98" w:rsidRDefault="00D13E98" w:rsidP="0039476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</w:p>
    <w:p w14:paraId="7B6C9C8D" w14:textId="10BEB9F2" w:rsidR="00D13E98" w:rsidRDefault="00D13E98" w:rsidP="0039476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</w:p>
    <w:p w14:paraId="7FF041F7" w14:textId="3F1FA4C1" w:rsidR="00D13E98" w:rsidRDefault="00D13E98" w:rsidP="0039476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</w:p>
    <w:p w14:paraId="3C005C0D" w14:textId="4BD2C67B" w:rsidR="00D13E98" w:rsidRDefault="00001C0F" w:rsidP="0039476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anchor distT="0" distB="0" distL="114300" distR="114300" simplePos="0" relativeHeight="251658245" behindDoc="0" locked="0" layoutInCell="1" allowOverlap="1" wp14:anchorId="2F43F654" wp14:editId="06924B8B">
            <wp:simplePos x="0" y="0"/>
            <wp:positionH relativeFrom="margin">
              <wp:align>right</wp:align>
            </wp:positionH>
            <wp:positionV relativeFrom="paragraph">
              <wp:posOffset>610870</wp:posOffset>
            </wp:positionV>
            <wp:extent cx="5943600" cy="1967230"/>
            <wp:effectExtent l="0" t="0" r="0" b="0"/>
            <wp:wrapSquare wrapText="bothSides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13E98">
        <w:rPr>
          <w:rFonts w:ascii="Times New Roman" w:hAnsi="Times New Roman" w:cs="Times New Roman"/>
          <w:sz w:val="28"/>
          <w:szCs w:val="28"/>
          <w:lang w:val="en-IN"/>
        </w:rPr>
        <w:t>The main class that drives the application contains the d</w:t>
      </w:r>
      <w:r>
        <w:rPr>
          <w:rFonts w:ascii="Times New Roman" w:hAnsi="Times New Roman" w:cs="Times New Roman"/>
          <w:sz w:val="28"/>
          <w:szCs w:val="28"/>
          <w:lang w:val="en-IN"/>
        </w:rPr>
        <w:t>efault code and along with that the code to create a bean should be added as follows.</w:t>
      </w:r>
    </w:p>
    <w:p w14:paraId="30EE2469" w14:textId="3AF79574" w:rsidR="00001C0F" w:rsidRDefault="00001C0F" w:rsidP="0039476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</w:p>
    <w:p w14:paraId="472D5DA7" w14:textId="4BD2C67B" w:rsidR="00001C0F" w:rsidRPr="00455E25" w:rsidRDefault="00455E25" w:rsidP="00455E25">
      <w:pPr>
        <w:autoSpaceDE w:val="0"/>
        <w:autoSpaceDN w:val="0"/>
        <w:adjustRightInd w:val="0"/>
        <w:jc w:val="center"/>
        <w:rPr>
          <w:rFonts w:cs="Times New Roman"/>
          <w:sz w:val="22"/>
          <w:szCs w:val="22"/>
          <w:lang w:val="en-IN"/>
        </w:rPr>
      </w:pPr>
      <w:r>
        <w:rPr>
          <w:rFonts w:cs="Times New Roman"/>
          <w:sz w:val="22"/>
          <w:szCs w:val="22"/>
          <w:lang w:val="en-IN"/>
        </w:rPr>
        <w:t>Fig 1.4: Main Boot Application</w:t>
      </w:r>
    </w:p>
    <w:p w14:paraId="3D6988B6" w14:textId="14AE8C9B" w:rsidR="002D12B5" w:rsidRDefault="002D12B5" w:rsidP="0039476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</w:p>
    <w:p w14:paraId="02D2F181" w14:textId="1B6F43F5" w:rsidR="002223C2" w:rsidRDefault="002223C2" w:rsidP="0039476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Similar to every spring boot project , the service class fetches the data from database and provides it to the model. In this project this is named as TestController.java.</w:t>
      </w:r>
    </w:p>
    <w:p w14:paraId="168ED6E9" w14:textId="00D7785F" w:rsidR="002F7B25" w:rsidRDefault="002F7B25" w:rsidP="0039476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</w:p>
    <w:p w14:paraId="6531922D" w14:textId="39C1B4FF" w:rsidR="002F7B25" w:rsidRDefault="002F7B25" w:rsidP="0039476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</w:p>
    <w:p w14:paraId="5749681D" w14:textId="362BF355" w:rsidR="002F7B25" w:rsidRDefault="002F7B25" w:rsidP="0039476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</w:p>
    <w:p w14:paraId="4F22D2B4" w14:textId="6851293A" w:rsidR="002F7B25" w:rsidRDefault="002F7B25" w:rsidP="0039476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The container interface that provides all the functionality on the database by extending the CrudRepository :</w:t>
      </w:r>
    </w:p>
    <w:p w14:paraId="0CA7960D" w14:textId="72734241" w:rsidR="002F7B25" w:rsidRDefault="00D616A9" w:rsidP="0039476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anchor distT="0" distB="0" distL="114300" distR="114300" simplePos="0" relativeHeight="251658247" behindDoc="0" locked="0" layoutInCell="1" allowOverlap="1" wp14:anchorId="373EB317" wp14:editId="27CC8328">
            <wp:simplePos x="0" y="0"/>
            <wp:positionH relativeFrom="column">
              <wp:posOffset>-196633</wp:posOffset>
            </wp:positionH>
            <wp:positionV relativeFrom="paragraph">
              <wp:posOffset>201865</wp:posOffset>
            </wp:positionV>
            <wp:extent cx="5943600" cy="2654935"/>
            <wp:effectExtent l="0" t="0" r="0" b="0"/>
            <wp:wrapSquare wrapText="bothSides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C1FA2A" w14:textId="22ACB4EC" w:rsidR="002F7B25" w:rsidRPr="00D616A9" w:rsidRDefault="00D616A9" w:rsidP="00D616A9">
      <w:pPr>
        <w:autoSpaceDE w:val="0"/>
        <w:autoSpaceDN w:val="0"/>
        <w:adjustRightInd w:val="0"/>
        <w:jc w:val="center"/>
        <w:rPr>
          <w:rFonts w:cs="Times New Roman"/>
          <w:sz w:val="22"/>
          <w:szCs w:val="22"/>
          <w:lang w:val="en-IN"/>
        </w:rPr>
      </w:pPr>
      <w:r>
        <w:rPr>
          <w:rFonts w:cs="Times New Roman"/>
          <w:sz w:val="22"/>
          <w:szCs w:val="22"/>
          <w:lang w:val="en-IN"/>
        </w:rPr>
        <w:t>Fig 1.5: Extending CrudRepository</w:t>
      </w:r>
    </w:p>
    <w:p w14:paraId="67BEAC6A" w14:textId="27223D3F" w:rsidR="002F7B25" w:rsidRDefault="002F7B25" w:rsidP="0039476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</w:p>
    <w:p w14:paraId="5E0DD882" w14:textId="50E2F096" w:rsidR="002F7B25" w:rsidRDefault="002F7B25" w:rsidP="0039476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</w:p>
    <w:p w14:paraId="4F9A2132" w14:textId="66F86111" w:rsidR="002223C2" w:rsidRDefault="002223C2" w:rsidP="0039476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</w:p>
    <w:p w14:paraId="61B0A436" w14:textId="488C197B" w:rsidR="002223C2" w:rsidRDefault="002223C2" w:rsidP="0039476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</w:p>
    <w:p w14:paraId="0A411D45" w14:textId="7CCAD8AE" w:rsidR="002223C2" w:rsidRDefault="002223C2" w:rsidP="002223C2">
      <w:pPr>
        <w:autoSpaceDE w:val="0"/>
        <w:autoSpaceDN w:val="0"/>
        <w:adjustRightInd w:val="0"/>
        <w:jc w:val="center"/>
        <w:rPr>
          <w:rFonts w:cs="Times New Roman"/>
          <w:b/>
          <w:bCs/>
          <w:sz w:val="36"/>
          <w:szCs w:val="36"/>
          <w:lang w:val="en-IN"/>
        </w:rPr>
      </w:pPr>
      <w:r>
        <w:rPr>
          <w:rFonts w:cs="Times New Roman"/>
          <w:b/>
          <w:bCs/>
          <w:sz w:val="36"/>
          <w:szCs w:val="36"/>
          <w:lang w:val="en-IN"/>
        </w:rPr>
        <w:t>IMPLEMENTATION</w:t>
      </w:r>
    </w:p>
    <w:p w14:paraId="30058665" w14:textId="12463AE6" w:rsidR="002223C2" w:rsidRDefault="002223C2" w:rsidP="002223C2">
      <w:pPr>
        <w:autoSpaceDE w:val="0"/>
        <w:autoSpaceDN w:val="0"/>
        <w:adjustRightInd w:val="0"/>
        <w:jc w:val="center"/>
        <w:rPr>
          <w:rFonts w:cs="Times New Roman"/>
          <w:b/>
          <w:bCs/>
          <w:sz w:val="36"/>
          <w:szCs w:val="36"/>
          <w:lang w:val="en-IN"/>
        </w:rPr>
      </w:pPr>
    </w:p>
    <w:p w14:paraId="155DFD77" w14:textId="2BA49AE5" w:rsidR="002223C2" w:rsidRDefault="00455E25" w:rsidP="00F76E25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The User interface of the home screen: </w:t>
      </w:r>
    </w:p>
    <w:p w14:paraId="64D712B0" w14:textId="77777777" w:rsidR="00F76E25" w:rsidRPr="00F76E25" w:rsidRDefault="00F76E25" w:rsidP="00F76E25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</w:p>
    <w:p w14:paraId="1D55519D" w14:textId="32F61544" w:rsidR="002223C2" w:rsidRPr="00216CE7" w:rsidRDefault="00216CE7" w:rsidP="00216CE7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IN"/>
        </w:rPr>
        <w:drawing>
          <wp:inline distT="0" distB="0" distL="0" distR="0" wp14:anchorId="50987D75" wp14:editId="3A96DAF4">
            <wp:extent cx="5943600" cy="2789499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728" cy="279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0168" w14:textId="4650A263" w:rsidR="00D75B56" w:rsidRDefault="00D75B56" w:rsidP="00A77E03">
      <w:pPr>
        <w:autoSpaceDE w:val="0"/>
        <w:autoSpaceDN w:val="0"/>
        <w:adjustRightInd w:val="0"/>
        <w:rPr>
          <w:rFonts w:cs="Times New Roman"/>
          <w:b/>
          <w:bCs/>
          <w:sz w:val="36"/>
          <w:szCs w:val="36"/>
          <w:lang w:val="en-IN"/>
        </w:rPr>
      </w:pPr>
    </w:p>
    <w:p w14:paraId="1E728D54" w14:textId="77777777" w:rsidR="00F76E25" w:rsidRDefault="00F76E25" w:rsidP="00A77E03">
      <w:pPr>
        <w:autoSpaceDE w:val="0"/>
        <w:autoSpaceDN w:val="0"/>
        <w:adjustRightInd w:val="0"/>
        <w:rPr>
          <w:rFonts w:cs="Times New Roman"/>
          <w:b/>
          <w:bCs/>
          <w:sz w:val="36"/>
          <w:szCs w:val="36"/>
          <w:lang w:val="en-IN"/>
        </w:rPr>
      </w:pPr>
    </w:p>
    <w:p w14:paraId="6616A443" w14:textId="2F123412" w:rsidR="002223C2" w:rsidRPr="00BC44A2" w:rsidRDefault="002223C2" w:rsidP="002223C2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  <w:lang w:val="en-IN"/>
        </w:rPr>
      </w:pPr>
      <w:r w:rsidRPr="00BC44A2">
        <w:rPr>
          <w:rFonts w:ascii="Times New Roman" w:hAnsi="Times New Roman" w:cs="Times New Roman"/>
          <w:i/>
          <w:iCs/>
          <w:sz w:val="32"/>
          <w:szCs w:val="32"/>
          <w:lang w:val="en-IN"/>
        </w:rPr>
        <w:t>CREATE</w:t>
      </w:r>
    </w:p>
    <w:p w14:paraId="625C166C" w14:textId="686455DA" w:rsidR="00BC44A2" w:rsidRPr="00BC44A2" w:rsidRDefault="00BC44A2" w:rsidP="00BC44A2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anchor distT="0" distB="0" distL="114300" distR="114300" simplePos="0" relativeHeight="251658246" behindDoc="0" locked="0" layoutInCell="1" allowOverlap="1" wp14:anchorId="34E23F5F" wp14:editId="6C3E78B0">
            <wp:simplePos x="0" y="0"/>
            <wp:positionH relativeFrom="margin">
              <wp:align>right</wp:align>
            </wp:positionH>
            <wp:positionV relativeFrom="paragraph">
              <wp:posOffset>391648</wp:posOffset>
            </wp:positionV>
            <wp:extent cx="5943600" cy="345503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F7430F" w14:textId="0DC60659" w:rsidR="00A77E03" w:rsidRDefault="00A77E03" w:rsidP="00A77E03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sz w:val="28"/>
          <w:szCs w:val="28"/>
          <w:lang w:val="en-IN"/>
        </w:rPr>
      </w:pPr>
    </w:p>
    <w:p w14:paraId="4F4059C2" w14:textId="71910348" w:rsidR="00A77E03" w:rsidRDefault="00A77E03" w:rsidP="00D0782F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>To add a new record , from the home screen we have to click on “Add Record” button to navigate to another screen containing html elements through which data can be received from user.</w:t>
      </w:r>
    </w:p>
    <w:p w14:paraId="5AE7C550" w14:textId="08896668" w:rsidR="002223C2" w:rsidRPr="00795A1E" w:rsidRDefault="002223C2" w:rsidP="00795A1E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sz w:val="28"/>
          <w:szCs w:val="28"/>
          <w:lang w:val="en-IN"/>
        </w:rPr>
      </w:pPr>
    </w:p>
    <w:p w14:paraId="1A2A5D2E" w14:textId="105CAB43" w:rsidR="002223C2" w:rsidRDefault="002F7B25" w:rsidP="002223C2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The controller code that handles the routing of the insert page :</w:t>
      </w:r>
    </w:p>
    <w:p w14:paraId="4E22F0D2" w14:textId="2D7D8D12" w:rsidR="002F7B25" w:rsidRDefault="002F7B25" w:rsidP="002223C2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sz w:val="28"/>
          <w:szCs w:val="28"/>
          <w:lang w:val="en-IN"/>
        </w:rPr>
      </w:pPr>
    </w:p>
    <w:p w14:paraId="7FBA0868" w14:textId="77777777" w:rsidR="002F7B25" w:rsidRDefault="002F7B25" w:rsidP="002F7B25">
      <w:pPr>
        <w:autoSpaceDE w:val="0"/>
        <w:autoSpaceDN w:val="0"/>
        <w:adjustRightInd w:val="0"/>
        <w:ind w:firstLine="72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646464"/>
          <w:sz w:val="20"/>
          <w:szCs w:val="20"/>
          <w:lang w:val="en-IN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"/insert"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</w:t>
      </w:r>
    </w:p>
    <w:p w14:paraId="1EE185B4" w14:textId="77777777" w:rsidR="002F7B25" w:rsidRDefault="002F7B25" w:rsidP="002F7B2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String insert() {</w:t>
      </w:r>
    </w:p>
    <w:p w14:paraId="4CD3110C" w14:textId="77777777" w:rsidR="002F7B25" w:rsidRDefault="002F7B25" w:rsidP="002F7B2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"insert"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;</w:t>
      </w:r>
    </w:p>
    <w:p w14:paraId="5841DE36" w14:textId="77777777" w:rsidR="002F7B25" w:rsidRDefault="002F7B25" w:rsidP="002F7B2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}</w:t>
      </w:r>
    </w:p>
    <w:p w14:paraId="71F6AA30" w14:textId="77777777" w:rsidR="002F7B25" w:rsidRDefault="002F7B25" w:rsidP="002F7B2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</w:p>
    <w:p w14:paraId="1EEBD4D9" w14:textId="77777777" w:rsidR="002F7B25" w:rsidRDefault="002F7B25" w:rsidP="002F7B2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646464"/>
          <w:sz w:val="20"/>
          <w:szCs w:val="20"/>
          <w:lang w:val="en-IN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"/create"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</w:t>
      </w:r>
    </w:p>
    <w:p w14:paraId="58514167" w14:textId="77777777" w:rsidR="002F7B25" w:rsidRDefault="002F7B25" w:rsidP="002F7B2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String create(Student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 {</w:t>
      </w:r>
    </w:p>
    <w:p w14:paraId="4046EB94" w14:textId="77777777" w:rsidR="002F7B25" w:rsidRDefault="002F7B25" w:rsidP="002F7B2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C0"/>
          <w:sz w:val="20"/>
          <w:szCs w:val="20"/>
          <w:lang w:val="en-IN"/>
        </w:rPr>
        <w:t>repo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.save(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7BC85A77" w14:textId="77777777" w:rsidR="002F7B25" w:rsidRDefault="002F7B25" w:rsidP="002F7B2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"Data added successfully"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50436EEE" w14:textId="77777777" w:rsidR="002F7B25" w:rsidRDefault="002F7B25" w:rsidP="002F7B2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"create"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;</w:t>
      </w:r>
    </w:p>
    <w:p w14:paraId="46038949" w14:textId="77777777" w:rsidR="002F7B25" w:rsidRDefault="002F7B25" w:rsidP="002F7B25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</w:p>
    <w:p w14:paraId="4499AAC7" w14:textId="0528645D" w:rsidR="002F7B25" w:rsidRDefault="002F7B25" w:rsidP="002F7B2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}    </w:t>
      </w:r>
    </w:p>
    <w:p w14:paraId="799EFF93" w14:textId="63BFA8A8" w:rsidR="002F7B25" w:rsidRDefault="002F7B25" w:rsidP="002F7B2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20"/>
          <w:szCs w:val="20"/>
          <w:lang w:val="en-IN"/>
        </w:rPr>
      </w:pPr>
    </w:p>
    <w:p w14:paraId="4AB6116B" w14:textId="007BED40" w:rsidR="002F7B25" w:rsidRDefault="002F7B25" w:rsidP="002F7B25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</w:p>
    <w:p w14:paraId="2D4964DA" w14:textId="74253AAD" w:rsidR="002F7B25" w:rsidRDefault="002F7B25" w:rsidP="0003392B">
      <w:pPr>
        <w:autoSpaceDE w:val="0"/>
        <w:autoSpaceDN w:val="0"/>
        <w:adjustRightInd w:val="0"/>
        <w:ind w:left="360" w:firstLine="13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As soon as we enter the details and click on submit , the data will be added to database using save method of the CrudRepository on the create page.</w:t>
      </w:r>
    </w:p>
    <w:p w14:paraId="5348E965" w14:textId="2F2EACEC" w:rsidR="0003392B" w:rsidRDefault="0003392B" w:rsidP="0003392B">
      <w:pPr>
        <w:autoSpaceDE w:val="0"/>
        <w:autoSpaceDN w:val="0"/>
        <w:adjustRightInd w:val="0"/>
        <w:ind w:left="360" w:firstLine="130"/>
        <w:rPr>
          <w:rFonts w:ascii="Times New Roman" w:hAnsi="Times New Roman" w:cs="Times New Roman"/>
          <w:sz w:val="28"/>
          <w:szCs w:val="28"/>
          <w:lang w:val="en-IN"/>
        </w:rPr>
      </w:pPr>
    </w:p>
    <w:p w14:paraId="2CAC9C6C" w14:textId="3A77A9BE" w:rsidR="0003392B" w:rsidRDefault="0003392B" w:rsidP="0003392B">
      <w:pPr>
        <w:autoSpaceDE w:val="0"/>
        <w:autoSpaceDN w:val="0"/>
        <w:adjustRightInd w:val="0"/>
        <w:ind w:left="360" w:firstLine="13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The create page confirms the addition of new record</w:t>
      </w:r>
    </w:p>
    <w:p w14:paraId="1BB7B77E" w14:textId="021BDBFA" w:rsidR="0003392B" w:rsidRDefault="0003392B" w:rsidP="0003392B">
      <w:pPr>
        <w:autoSpaceDE w:val="0"/>
        <w:autoSpaceDN w:val="0"/>
        <w:adjustRightInd w:val="0"/>
        <w:ind w:left="360" w:firstLine="13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anchor distT="0" distB="0" distL="114300" distR="114300" simplePos="0" relativeHeight="251658248" behindDoc="0" locked="0" layoutInCell="1" allowOverlap="1" wp14:anchorId="1CAE2A13" wp14:editId="2D5C2E9D">
            <wp:simplePos x="0" y="0"/>
            <wp:positionH relativeFrom="column">
              <wp:posOffset>-120650</wp:posOffset>
            </wp:positionH>
            <wp:positionV relativeFrom="paragraph">
              <wp:posOffset>340360</wp:posOffset>
            </wp:positionV>
            <wp:extent cx="5943600" cy="1541780"/>
            <wp:effectExtent l="0" t="0" r="0" b="1270"/>
            <wp:wrapSquare wrapText="bothSides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5500F1" w14:textId="13F3915A" w:rsidR="0003392B" w:rsidRDefault="0003392B" w:rsidP="0003392B">
      <w:pPr>
        <w:autoSpaceDE w:val="0"/>
        <w:autoSpaceDN w:val="0"/>
        <w:adjustRightInd w:val="0"/>
        <w:ind w:left="360" w:firstLine="130"/>
        <w:rPr>
          <w:rFonts w:ascii="Times New Roman" w:hAnsi="Times New Roman" w:cs="Times New Roman"/>
          <w:sz w:val="28"/>
          <w:szCs w:val="28"/>
          <w:lang w:val="en-IN"/>
        </w:rPr>
      </w:pPr>
    </w:p>
    <w:p w14:paraId="36F9E2DB" w14:textId="0DF0E9E1" w:rsidR="0003392B" w:rsidRDefault="0003392B" w:rsidP="0003392B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Times New Roman" w:hAnsi="Times New Roman" w:cs="Times New Roman"/>
          <w:i/>
          <w:iCs/>
          <w:sz w:val="32"/>
          <w:szCs w:val="32"/>
          <w:lang w:val="en-IN"/>
        </w:rPr>
      </w:pPr>
      <w:r>
        <w:rPr>
          <w:rFonts w:ascii="Times New Roman" w:hAnsi="Times New Roman" w:cs="Times New Roman"/>
          <w:i/>
          <w:iCs/>
          <w:sz w:val="32"/>
          <w:szCs w:val="32"/>
          <w:lang w:val="en-IN"/>
        </w:rPr>
        <w:t>READ</w:t>
      </w:r>
    </w:p>
    <w:p w14:paraId="6E491455" w14:textId="06CB6D7C" w:rsidR="0003392B" w:rsidRDefault="0003392B" w:rsidP="0003392B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i/>
          <w:iCs/>
          <w:sz w:val="32"/>
          <w:szCs w:val="32"/>
          <w:lang w:val="en-IN"/>
        </w:rPr>
      </w:pPr>
    </w:p>
    <w:p w14:paraId="4533E498" w14:textId="75F17159" w:rsidR="0003392B" w:rsidRDefault="0003392B" w:rsidP="0003392B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The retrieval of data is done using the JPQL query.</w:t>
      </w:r>
    </w:p>
    <w:p w14:paraId="4A9654C6" w14:textId="46CAC3DF" w:rsidR="0003392B" w:rsidRDefault="0003392B" w:rsidP="0003392B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The retrieved data is sent to the view page by the model and the view renders it in a tabular format.</w:t>
      </w:r>
    </w:p>
    <w:p w14:paraId="6BC91C5F" w14:textId="14747B96" w:rsidR="0003392B" w:rsidRDefault="0003392B" w:rsidP="0003392B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The query used to fetch data using JPQL can be seen in the Fig 1.5 present above.</w:t>
      </w:r>
    </w:p>
    <w:p w14:paraId="53B5E5CF" w14:textId="043E1882" w:rsidR="0003392B" w:rsidRDefault="0003392B" w:rsidP="0003392B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5D3EF2B0" w14:textId="52F1445F" w:rsidR="0003392B" w:rsidRDefault="0003392B" w:rsidP="0003392B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0CD8C2B6" w14:textId="72B27D8E" w:rsidR="0003392B" w:rsidRDefault="0003392B" w:rsidP="0003392B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4487AEB1" w14:textId="24458AC1" w:rsidR="0003392B" w:rsidRDefault="0003392B" w:rsidP="0003392B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1AE8C869" w14:textId="7EEE8464" w:rsidR="0003392B" w:rsidRDefault="0003392B" w:rsidP="0003392B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6331AB7B" w14:textId="7D8BE6E9" w:rsidR="0003392B" w:rsidRDefault="0003392B" w:rsidP="0003392B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3FCAAA8E" w14:textId="7B26631D" w:rsidR="0003392B" w:rsidRDefault="0003392B" w:rsidP="0003392B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anchor distT="0" distB="0" distL="114300" distR="114300" simplePos="0" relativeHeight="251658249" behindDoc="0" locked="0" layoutInCell="1" allowOverlap="1" wp14:anchorId="0BD81FCC" wp14:editId="2B19CC63">
            <wp:simplePos x="0" y="0"/>
            <wp:positionH relativeFrom="column">
              <wp:posOffset>50800</wp:posOffset>
            </wp:positionH>
            <wp:positionV relativeFrom="paragraph">
              <wp:posOffset>260350</wp:posOffset>
            </wp:positionV>
            <wp:extent cx="5943600" cy="3120390"/>
            <wp:effectExtent l="0" t="0" r="0" b="3810"/>
            <wp:wrapSquare wrapText="bothSides"/>
            <wp:docPr id="12" name="Picture 1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graphical user interfac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574044" w14:textId="77777777" w:rsidR="0003392B" w:rsidRPr="0003392B" w:rsidRDefault="0003392B" w:rsidP="0003392B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7329F61E" w14:textId="2BD3D037" w:rsidR="002F7B25" w:rsidRPr="0003392B" w:rsidRDefault="002F7B25" w:rsidP="002F7B25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  <w:lang w:val="en-IN"/>
        </w:rPr>
      </w:pPr>
    </w:p>
    <w:p w14:paraId="77E7A1F9" w14:textId="0C3DBF0D" w:rsidR="002F7B25" w:rsidRDefault="002F7B25" w:rsidP="002F7B25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</w:p>
    <w:p w14:paraId="6DA7EAD4" w14:textId="38FE95D0" w:rsidR="0003392B" w:rsidRDefault="0003392B" w:rsidP="002F7B25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The controller code that performs retrieval:</w:t>
      </w:r>
    </w:p>
    <w:p w14:paraId="6288CA3C" w14:textId="77777777" w:rsidR="0003392B" w:rsidRDefault="0003392B" w:rsidP="0003392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</w:p>
    <w:p w14:paraId="34C34EFE" w14:textId="77777777" w:rsidR="0003392B" w:rsidRDefault="0003392B" w:rsidP="0003392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646464"/>
          <w:sz w:val="20"/>
          <w:szCs w:val="20"/>
          <w:lang w:val="en-IN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"/view"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</w:t>
      </w:r>
    </w:p>
    <w:p w14:paraId="43BA2F07" w14:textId="77777777" w:rsidR="0003392B" w:rsidRDefault="0003392B" w:rsidP="0003392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String views(ModelMap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mod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 {</w:t>
      </w:r>
    </w:p>
    <w:p w14:paraId="58AB07B1" w14:textId="77777777" w:rsidR="0003392B" w:rsidRDefault="0003392B" w:rsidP="0003392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List&lt;String&gt;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lst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  <w:lang w:val="en-IN"/>
        </w:rPr>
        <w:t>repo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.selectAll();</w:t>
      </w:r>
    </w:p>
    <w:p w14:paraId="3452FD93" w14:textId="77777777" w:rsidR="0003392B" w:rsidRDefault="0003392B" w:rsidP="0003392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6A3E3E"/>
          <w:sz w:val="20"/>
          <w:szCs w:val="20"/>
          <w:lang w:val="en-IN"/>
        </w:rPr>
        <w:t>mod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.addAttribute(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"list"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,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lst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6ED6B5EF" w14:textId="77777777" w:rsidR="0003392B" w:rsidRDefault="0003392B" w:rsidP="0003392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        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</w:p>
    <w:p w14:paraId="3E0E813E" w14:textId="77777777" w:rsidR="0003392B" w:rsidRDefault="0003392B" w:rsidP="0003392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"view"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;</w:t>
      </w:r>
    </w:p>
    <w:p w14:paraId="25BAB5D4" w14:textId="0118B46E" w:rsidR="00F932D2" w:rsidRDefault="0003392B" w:rsidP="0003392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}   </w:t>
      </w:r>
    </w:p>
    <w:p w14:paraId="2BCE8FD7" w14:textId="2E710792" w:rsidR="00F932D2" w:rsidRDefault="00F932D2" w:rsidP="0003392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</w:p>
    <w:p w14:paraId="413C3090" w14:textId="6E3C8C7F" w:rsidR="00F932D2" w:rsidRDefault="00F932D2" w:rsidP="0003392B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The JSTL is used to loop on the data sent from the controller and the table tag is used to display it. </w:t>
      </w:r>
    </w:p>
    <w:p w14:paraId="23E6D595" w14:textId="699C68E7" w:rsidR="00F932D2" w:rsidRDefault="00F932D2" w:rsidP="0003392B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</w:p>
    <w:p w14:paraId="30715377" w14:textId="069BC524" w:rsidR="00F932D2" w:rsidRDefault="00F932D2" w:rsidP="0003392B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</w:p>
    <w:p w14:paraId="20E69F71" w14:textId="6A9E70A6" w:rsidR="00F932D2" w:rsidRDefault="00F932D2" w:rsidP="00F932D2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Times New Roman" w:hAnsi="Times New Roman" w:cs="Times New Roman"/>
          <w:i/>
          <w:iCs/>
          <w:sz w:val="32"/>
          <w:szCs w:val="32"/>
          <w:lang w:val="en-IN"/>
        </w:rPr>
      </w:pPr>
      <w:r>
        <w:rPr>
          <w:rFonts w:ascii="Times New Roman" w:hAnsi="Times New Roman" w:cs="Times New Roman"/>
          <w:i/>
          <w:iCs/>
          <w:sz w:val="32"/>
          <w:szCs w:val="32"/>
          <w:lang w:val="en-IN"/>
        </w:rPr>
        <w:t>UPDATE</w:t>
      </w:r>
    </w:p>
    <w:p w14:paraId="5B548305" w14:textId="6D71A923" w:rsidR="00F932D2" w:rsidRDefault="00F932D2" w:rsidP="00F932D2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</w:p>
    <w:p w14:paraId="3C728FE9" w14:textId="60275BA3" w:rsidR="00F932D2" w:rsidRDefault="00F932D2" w:rsidP="00F932D2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The user interface of the update part is almost similar to the insertion part , but guides the user to enter the data of a record that has to be updated.</w:t>
      </w:r>
    </w:p>
    <w:p w14:paraId="60F36A82" w14:textId="7549E573" w:rsidR="00F932D2" w:rsidRDefault="00F932D2" w:rsidP="00F932D2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</w:p>
    <w:p w14:paraId="2EF46005" w14:textId="7B299298" w:rsidR="00F932D2" w:rsidRDefault="00F932D2" w:rsidP="00F932D2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The controller code that enables updation:</w:t>
      </w:r>
    </w:p>
    <w:p w14:paraId="04E9CB5B" w14:textId="182B1889" w:rsidR="00F932D2" w:rsidRDefault="00F932D2" w:rsidP="00F932D2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</w:p>
    <w:p w14:paraId="5F23EF34" w14:textId="77777777" w:rsidR="00F932D2" w:rsidRDefault="00F932D2" w:rsidP="00F932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646464"/>
          <w:sz w:val="20"/>
          <w:szCs w:val="20"/>
          <w:lang w:val="en-IN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"/update"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</w:t>
      </w:r>
    </w:p>
    <w:p w14:paraId="009C92C8" w14:textId="77777777" w:rsidR="00F932D2" w:rsidRDefault="00F932D2" w:rsidP="00F932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  <w:lang w:val="en-IN"/>
        </w:rPr>
        <w:t>String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update() {</w:t>
      </w:r>
    </w:p>
    <w:p w14:paraId="11B7C3EC" w14:textId="3D6F3761" w:rsidR="00F932D2" w:rsidRDefault="00F932D2" w:rsidP="00F932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D4D4D4"/>
          <w:lang w:val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  <w:lang w:val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shd w:val="clear" w:color="auto" w:fill="D4D4D4"/>
          <w:lang w:val="en-IN"/>
        </w:rPr>
        <w:t>"update"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  <w:lang w:val="en-IN"/>
        </w:rPr>
        <w:t>;</w:t>
      </w:r>
    </w:p>
    <w:p w14:paraId="51E3F03A" w14:textId="77777777" w:rsidR="00F932D2" w:rsidRDefault="00F932D2" w:rsidP="00F932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} </w:t>
      </w:r>
    </w:p>
    <w:p w14:paraId="3083CEF4" w14:textId="77777777" w:rsidR="00F932D2" w:rsidRDefault="00F932D2" w:rsidP="00F932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</w:p>
    <w:p w14:paraId="6631B078" w14:textId="77777777" w:rsidR="00F932D2" w:rsidRDefault="00F932D2" w:rsidP="00F932D2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lastRenderedPageBreak/>
        <w:tab/>
      </w:r>
    </w:p>
    <w:p w14:paraId="486E5C21" w14:textId="77777777" w:rsidR="00F932D2" w:rsidRDefault="00F932D2" w:rsidP="00F932D2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en-IN"/>
        </w:rPr>
      </w:pPr>
    </w:p>
    <w:p w14:paraId="4BA73BC2" w14:textId="1B4BDD1D" w:rsidR="00F932D2" w:rsidRDefault="00F932D2" w:rsidP="00F932D2">
      <w:pPr>
        <w:autoSpaceDE w:val="0"/>
        <w:autoSpaceDN w:val="0"/>
        <w:adjustRightInd w:val="0"/>
        <w:ind w:firstLine="72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646464"/>
          <w:sz w:val="20"/>
          <w:szCs w:val="20"/>
          <w:lang w:val="en-IN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"/updatecon"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</w:t>
      </w:r>
    </w:p>
    <w:p w14:paraId="69AC6880" w14:textId="77777777" w:rsidR="00F932D2" w:rsidRDefault="00F932D2" w:rsidP="00F932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String updatecon(Student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 {</w:t>
      </w:r>
    </w:p>
    <w:p w14:paraId="1631ED57" w14:textId="77777777" w:rsidR="00F932D2" w:rsidRDefault="00F932D2" w:rsidP="00F932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</w:p>
    <w:p w14:paraId="146AD93B" w14:textId="77777777" w:rsidR="00F932D2" w:rsidRDefault="00F932D2" w:rsidP="00F932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C0"/>
          <w:sz w:val="20"/>
          <w:szCs w:val="20"/>
          <w:lang w:val="en-IN"/>
        </w:rPr>
        <w:t>repo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.save(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621C6FDE" w14:textId="77777777" w:rsidR="00F932D2" w:rsidRDefault="00F932D2" w:rsidP="00F932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"Data Updated successfully"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77FC83C4" w14:textId="77777777" w:rsidR="00F932D2" w:rsidRDefault="00F932D2" w:rsidP="00F932D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"updatecon"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;</w:t>
      </w:r>
    </w:p>
    <w:p w14:paraId="4858F545" w14:textId="2D57FA87" w:rsidR="00F932D2" w:rsidRPr="00F932D2" w:rsidRDefault="00F932D2" w:rsidP="00F932D2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}</w:t>
      </w:r>
    </w:p>
    <w:p w14:paraId="4738305D" w14:textId="48DD1CFB" w:rsidR="002F7B25" w:rsidRDefault="002F7B25" w:rsidP="002F7B25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</w:p>
    <w:p w14:paraId="21947FB5" w14:textId="65ADAFFC" w:rsidR="002F7B25" w:rsidRDefault="004D1FFC" w:rsidP="002F7B25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anchor distT="0" distB="0" distL="114300" distR="114300" simplePos="0" relativeHeight="251658250" behindDoc="0" locked="0" layoutInCell="1" allowOverlap="1" wp14:anchorId="6189FFEB" wp14:editId="33E56244">
            <wp:simplePos x="0" y="0"/>
            <wp:positionH relativeFrom="column">
              <wp:posOffset>82550</wp:posOffset>
            </wp:positionH>
            <wp:positionV relativeFrom="paragraph">
              <wp:posOffset>330200</wp:posOffset>
            </wp:positionV>
            <wp:extent cx="5943600" cy="3083560"/>
            <wp:effectExtent l="0" t="0" r="0" b="2540"/>
            <wp:wrapSquare wrapText="bothSides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087B44" w14:textId="2E6DA922" w:rsidR="002F7B25" w:rsidRDefault="002F7B25" w:rsidP="002F7B25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</w:p>
    <w:p w14:paraId="3FFE577E" w14:textId="5473B420" w:rsidR="002F7B25" w:rsidRDefault="002F7B25" w:rsidP="002F7B25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</w:p>
    <w:p w14:paraId="75D20929" w14:textId="15B66C6C" w:rsidR="00F44DB7" w:rsidRDefault="00F44DB7" w:rsidP="002F7B25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</w:p>
    <w:p w14:paraId="126A2EE6" w14:textId="77777777" w:rsidR="00F44DB7" w:rsidRDefault="00F44DB7" w:rsidP="002F7B25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</w:p>
    <w:p w14:paraId="576A79FE" w14:textId="2AD6F4D8" w:rsidR="00F44DB7" w:rsidRDefault="00F44DB7" w:rsidP="002F7B25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</w:p>
    <w:p w14:paraId="080819F9" w14:textId="2B3CBEE2" w:rsidR="00F44DB7" w:rsidRDefault="00F44DB7" w:rsidP="002F7B25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As soon as the data gets updated another screen displays the confirmation.</w:t>
      </w: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anchor distT="0" distB="0" distL="114300" distR="114300" simplePos="0" relativeHeight="251658251" behindDoc="0" locked="0" layoutInCell="1" allowOverlap="1" wp14:anchorId="386B2FDF" wp14:editId="30A0FDFE">
            <wp:simplePos x="0" y="0"/>
            <wp:positionH relativeFrom="margin">
              <wp:align>right</wp:align>
            </wp:positionH>
            <wp:positionV relativeFrom="paragraph">
              <wp:posOffset>380365</wp:posOffset>
            </wp:positionV>
            <wp:extent cx="5943600" cy="1454150"/>
            <wp:effectExtent l="0" t="0" r="0" b="0"/>
            <wp:wrapSquare wrapText="bothSides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AF99B8" w14:textId="5FA2FD86" w:rsidR="00F44DB7" w:rsidRDefault="00F44DB7" w:rsidP="002F7B25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</w:p>
    <w:p w14:paraId="67AC517C" w14:textId="58BEDF08" w:rsidR="00F44DB7" w:rsidRDefault="00F44DB7" w:rsidP="002F7B25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</w:p>
    <w:p w14:paraId="2D7F1FB5" w14:textId="00F02884" w:rsidR="00F44DB7" w:rsidRDefault="00F44DB7" w:rsidP="002F7B25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</w:p>
    <w:p w14:paraId="184F078D" w14:textId="2AE17D86" w:rsidR="00F44DB7" w:rsidRDefault="00F44DB7" w:rsidP="002F7B25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</w:p>
    <w:p w14:paraId="31B4A4E2" w14:textId="7A26445F" w:rsidR="00F44DB7" w:rsidRDefault="00F44DB7" w:rsidP="002F7B25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</w:p>
    <w:p w14:paraId="2919DB49" w14:textId="77777777" w:rsidR="00F44DB7" w:rsidRDefault="00F44DB7" w:rsidP="002F7B25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</w:p>
    <w:p w14:paraId="5B4D42E2" w14:textId="62F72C30" w:rsidR="00F44DB7" w:rsidRPr="00F44DB7" w:rsidRDefault="00F44DB7" w:rsidP="00F44DB7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i/>
          <w:iCs/>
          <w:sz w:val="32"/>
          <w:szCs w:val="32"/>
          <w:lang w:val="en-IN"/>
        </w:rPr>
        <w:t>DELETE</w:t>
      </w:r>
    </w:p>
    <w:p w14:paraId="3F670B40" w14:textId="2A211355" w:rsidR="00F44DB7" w:rsidRDefault="00F44DB7" w:rsidP="00F44DB7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</w:p>
    <w:p w14:paraId="51EF619E" w14:textId="64C680A8" w:rsidR="00F44DB7" w:rsidRDefault="00F44DB7" w:rsidP="00F44DB7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The deletion part involves user entering the “</w:t>
      </w:r>
      <w:r>
        <w:rPr>
          <w:rFonts w:ascii="Times New Roman" w:hAnsi="Times New Roman" w:cs="Times New Roman"/>
          <w:i/>
          <w:iCs/>
          <w:sz w:val="28"/>
          <w:szCs w:val="28"/>
          <w:lang w:val="en-IN"/>
        </w:rPr>
        <w:t xml:space="preserve">id” </w:t>
      </w:r>
      <w:r>
        <w:rPr>
          <w:rFonts w:ascii="Times New Roman" w:hAnsi="Times New Roman" w:cs="Times New Roman"/>
          <w:sz w:val="28"/>
          <w:szCs w:val="28"/>
          <w:lang w:val="en-IN"/>
        </w:rPr>
        <w:t>of the record and that will be received by the controller and it deleted the corresponding record in the database.</w:t>
      </w:r>
    </w:p>
    <w:p w14:paraId="2E42982E" w14:textId="34AC58E1" w:rsidR="00F44DB7" w:rsidRDefault="00F44DB7" w:rsidP="00F44DB7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anchor distT="0" distB="0" distL="114300" distR="114300" simplePos="0" relativeHeight="251658252" behindDoc="0" locked="0" layoutInCell="1" allowOverlap="1" wp14:anchorId="7258C3B9" wp14:editId="5AEAAF8D">
            <wp:simplePos x="0" y="0"/>
            <wp:positionH relativeFrom="column">
              <wp:posOffset>228600</wp:posOffset>
            </wp:positionH>
            <wp:positionV relativeFrom="paragraph">
              <wp:posOffset>205740</wp:posOffset>
            </wp:positionV>
            <wp:extent cx="5943600" cy="2311400"/>
            <wp:effectExtent l="0" t="0" r="0" b="0"/>
            <wp:wrapSquare wrapText="bothSides"/>
            <wp:docPr id="16" name="Picture 16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websit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7066028" w14:textId="1524826D" w:rsidR="00F44DB7" w:rsidRDefault="00F44DB7" w:rsidP="00F44DB7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sz w:val="28"/>
          <w:szCs w:val="28"/>
          <w:lang w:val="en-IN"/>
        </w:rPr>
      </w:pPr>
    </w:p>
    <w:p w14:paraId="6B20BF0F" w14:textId="3F3FF660" w:rsidR="0075164B" w:rsidRDefault="00654573" w:rsidP="0075164B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As the data gets deleted another screen confirms the action.</w:t>
      </w:r>
    </w:p>
    <w:p w14:paraId="7972E413" w14:textId="77777777" w:rsidR="0075164B" w:rsidRDefault="0075164B" w:rsidP="00F44DB7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sz w:val="28"/>
          <w:szCs w:val="28"/>
          <w:lang w:val="en-IN"/>
        </w:rPr>
      </w:pPr>
    </w:p>
    <w:p w14:paraId="428DA1B5" w14:textId="13DB9060" w:rsidR="00F44DB7" w:rsidRDefault="00F44DB7" w:rsidP="00F44DB7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anchor distT="0" distB="0" distL="114300" distR="114300" simplePos="0" relativeHeight="251658253" behindDoc="0" locked="0" layoutInCell="1" allowOverlap="1" wp14:anchorId="5E598DFA" wp14:editId="1EC5BDF9">
            <wp:simplePos x="0" y="0"/>
            <wp:positionH relativeFrom="column">
              <wp:posOffset>228600</wp:posOffset>
            </wp:positionH>
            <wp:positionV relativeFrom="paragraph">
              <wp:posOffset>-2540</wp:posOffset>
            </wp:positionV>
            <wp:extent cx="5943600" cy="1535430"/>
            <wp:effectExtent l="0" t="0" r="0" b="7620"/>
            <wp:wrapSquare wrapText="bothSides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3E81FF" w14:textId="1E0E0CA6" w:rsidR="0075164B" w:rsidRDefault="0075164B" w:rsidP="0075164B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1C07FD32" w14:textId="1256834A" w:rsidR="0075164B" w:rsidRDefault="0075164B" w:rsidP="0075164B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  <w:t>The controller code that performs deletion is:</w:t>
      </w:r>
    </w:p>
    <w:p w14:paraId="1AC77C47" w14:textId="77777777" w:rsidR="0075164B" w:rsidRDefault="0075164B" w:rsidP="0075164B">
      <w:pPr>
        <w:autoSpaceDE w:val="0"/>
        <w:autoSpaceDN w:val="0"/>
        <w:adjustRightInd w:val="0"/>
        <w:ind w:firstLine="72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646464"/>
          <w:sz w:val="20"/>
          <w:szCs w:val="20"/>
          <w:lang w:val="en-IN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"/delete"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</w:t>
      </w:r>
    </w:p>
    <w:p w14:paraId="71F77673" w14:textId="77777777" w:rsidR="0075164B" w:rsidRDefault="0075164B" w:rsidP="0075164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String delete() {</w:t>
      </w:r>
    </w:p>
    <w:p w14:paraId="3D87FEA2" w14:textId="77777777" w:rsidR="0075164B" w:rsidRDefault="0075164B" w:rsidP="0075164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"delete"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;</w:t>
      </w:r>
    </w:p>
    <w:p w14:paraId="25405336" w14:textId="77777777" w:rsidR="0075164B" w:rsidRDefault="0075164B" w:rsidP="0075164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}</w:t>
      </w:r>
    </w:p>
    <w:p w14:paraId="2FC50799" w14:textId="77777777" w:rsidR="0075164B" w:rsidRDefault="0075164B" w:rsidP="0075164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</w:p>
    <w:p w14:paraId="34C14F46" w14:textId="77777777" w:rsidR="0075164B" w:rsidRDefault="0075164B" w:rsidP="0075164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646464"/>
          <w:sz w:val="20"/>
          <w:szCs w:val="20"/>
          <w:lang w:val="en-IN"/>
        </w:rPr>
        <w:t>@RequestMapping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"/deletecon"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</w:t>
      </w:r>
    </w:p>
    <w:p w14:paraId="770B1056" w14:textId="77777777" w:rsidR="0075164B" w:rsidRDefault="0075164B" w:rsidP="0075164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String deletecon(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 {</w:t>
      </w:r>
    </w:p>
    <w:p w14:paraId="7E7EA042" w14:textId="77777777" w:rsidR="0075164B" w:rsidRDefault="0075164B" w:rsidP="0075164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C0"/>
          <w:sz w:val="20"/>
          <w:szCs w:val="20"/>
          <w:lang w:val="en-IN"/>
        </w:rPr>
        <w:t>repo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.deleteById(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id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5AD70F44" w14:textId="77777777" w:rsidR="0075164B" w:rsidRDefault="0075164B" w:rsidP="0075164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"Data Deleted"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07719752" w14:textId="77777777" w:rsidR="0075164B" w:rsidRDefault="0075164B" w:rsidP="0075164B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"deletecon"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; </w:t>
      </w:r>
    </w:p>
    <w:p w14:paraId="02832A82" w14:textId="77777777" w:rsidR="0075164B" w:rsidRDefault="0075164B" w:rsidP="0075164B">
      <w:pPr>
        <w:rPr>
          <w:rFonts w:ascii="Consolas" w:hAnsi="Consolas" w:cs="Consolas"/>
          <w:color w:val="000000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}</w:t>
      </w:r>
    </w:p>
    <w:p w14:paraId="618DBC5B" w14:textId="77777777" w:rsidR="0075164B" w:rsidRDefault="0075164B" w:rsidP="0075164B">
      <w:pPr>
        <w:rPr>
          <w:rFonts w:ascii="Consolas" w:hAnsi="Consolas" w:cs="Consolas"/>
          <w:color w:val="000000"/>
          <w:sz w:val="20"/>
          <w:szCs w:val="20"/>
          <w:lang w:val="en-IN"/>
        </w:rPr>
      </w:pPr>
    </w:p>
    <w:p w14:paraId="661C4541" w14:textId="77777777" w:rsidR="0075164B" w:rsidRDefault="0075164B" w:rsidP="0075164B">
      <w:pPr>
        <w:rPr>
          <w:rFonts w:ascii="Consolas" w:hAnsi="Consolas" w:cs="Consolas"/>
          <w:color w:val="000000"/>
          <w:sz w:val="20"/>
          <w:szCs w:val="20"/>
          <w:lang w:val="en-IN"/>
        </w:rPr>
      </w:pPr>
    </w:p>
    <w:p w14:paraId="558C5D08" w14:textId="77777777" w:rsidR="0075164B" w:rsidRDefault="0075164B" w:rsidP="0075164B">
      <w:pPr>
        <w:rPr>
          <w:rFonts w:ascii="Consolas" w:hAnsi="Consolas" w:cs="Consolas"/>
          <w:color w:val="000000"/>
          <w:sz w:val="20"/>
          <w:szCs w:val="20"/>
          <w:lang w:val="en-IN"/>
        </w:rPr>
      </w:pPr>
    </w:p>
    <w:p w14:paraId="3656B620" w14:textId="77777777" w:rsidR="0075164B" w:rsidRDefault="0075164B" w:rsidP="0075164B">
      <w:pPr>
        <w:rPr>
          <w:rFonts w:ascii="Consolas" w:hAnsi="Consolas" w:cs="Consolas"/>
          <w:color w:val="000000"/>
          <w:sz w:val="20"/>
          <w:szCs w:val="20"/>
          <w:lang w:val="en-IN"/>
        </w:rPr>
      </w:pPr>
    </w:p>
    <w:p w14:paraId="2A4FF213" w14:textId="77777777" w:rsidR="00743AD4" w:rsidRDefault="00743AD4" w:rsidP="0075164B">
      <w:pPr>
        <w:jc w:val="center"/>
        <w:rPr>
          <w:rFonts w:cs="Times New Roman"/>
          <w:b/>
          <w:bCs/>
          <w:sz w:val="32"/>
          <w:szCs w:val="32"/>
          <w:lang w:val="en-IN"/>
        </w:rPr>
      </w:pPr>
    </w:p>
    <w:p w14:paraId="1BF769D4" w14:textId="580681B1" w:rsidR="0075164B" w:rsidRDefault="00743AD4" w:rsidP="0075164B">
      <w:pPr>
        <w:jc w:val="center"/>
        <w:rPr>
          <w:rFonts w:cs="Times New Roman"/>
          <w:b/>
          <w:bCs/>
          <w:sz w:val="32"/>
          <w:szCs w:val="32"/>
          <w:lang w:val="en-IN"/>
        </w:rPr>
      </w:pPr>
      <w:r>
        <w:rPr>
          <w:rFonts w:cs="Times New Roman"/>
          <w:b/>
          <w:bCs/>
          <w:sz w:val="32"/>
          <w:szCs w:val="32"/>
          <w:lang w:val="en-IN"/>
        </w:rPr>
        <w:t>REFERENCES</w:t>
      </w:r>
    </w:p>
    <w:p w14:paraId="0CAA4563" w14:textId="7B349185" w:rsidR="00743AD4" w:rsidRDefault="00743AD4" w:rsidP="0075164B">
      <w:pPr>
        <w:jc w:val="center"/>
        <w:rPr>
          <w:rFonts w:cs="Times New Roman"/>
          <w:b/>
          <w:bCs/>
          <w:sz w:val="32"/>
          <w:szCs w:val="32"/>
          <w:lang w:val="en-IN"/>
        </w:rPr>
      </w:pPr>
    </w:p>
    <w:p w14:paraId="2ABFA21D" w14:textId="0B70F2B3" w:rsidR="00743AD4" w:rsidRPr="00743AD4" w:rsidRDefault="00743AD4" w:rsidP="00743AD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JSTL Documentation </w:t>
      </w:r>
    </w:p>
    <w:p w14:paraId="071B7E12" w14:textId="2BEC7384" w:rsidR="00743AD4" w:rsidRDefault="001336FE" w:rsidP="00743AD4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hyperlink r:id="rId28" w:history="1">
        <w:r w:rsidR="00743AD4" w:rsidRPr="00743AD4">
          <w:rPr>
            <w:rStyle w:val="Hyperlink"/>
            <w:rFonts w:ascii="Times New Roman" w:hAnsi="Times New Roman" w:cs="Times New Roman"/>
            <w:sz w:val="28"/>
            <w:szCs w:val="28"/>
            <w:lang w:val="en-IN"/>
          </w:rPr>
          <w:t>https://docs.oracle.com/javaee/5/jstl/1.1/docs/tlddocs/c/forEach.html</w:t>
        </w:r>
      </w:hyperlink>
    </w:p>
    <w:p w14:paraId="71BA3B7B" w14:textId="7BFBA885" w:rsidR="00743AD4" w:rsidRDefault="00743AD4" w:rsidP="00743AD4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007CEA4F" w14:textId="16EE7708" w:rsidR="00743AD4" w:rsidRDefault="00743AD4" w:rsidP="00743AD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Source Code of the project</w:t>
      </w:r>
    </w:p>
    <w:p w14:paraId="555932FD" w14:textId="672B7F36" w:rsidR="00743AD4" w:rsidRDefault="001336FE" w:rsidP="00743AD4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hyperlink r:id="rId29" w:history="1">
        <w:r w:rsidR="00743AD4" w:rsidRPr="00E3327B">
          <w:rPr>
            <w:rStyle w:val="Hyperlink"/>
            <w:rFonts w:ascii="Times New Roman" w:hAnsi="Times New Roman" w:cs="Times New Roman"/>
            <w:sz w:val="28"/>
            <w:szCs w:val="28"/>
            <w:lang w:val="en-IN"/>
          </w:rPr>
          <w:t>https://github.com/sathwikm17/Crud-Spring</w:t>
        </w:r>
      </w:hyperlink>
    </w:p>
    <w:p w14:paraId="5DDF3FBE" w14:textId="77777777" w:rsidR="00743AD4" w:rsidRPr="00743AD4" w:rsidRDefault="00743AD4" w:rsidP="00743AD4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14:paraId="015D2680" w14:textId="77777777" w:rsidR="00743AD4" w:rsidRPr="00743AD4" w:rsidRDefault="00743AD4" w:rsidP="00743AD4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sectPr w:rsidR="00743AD4" w:rsidRPr="00743AD4" w:rsidSect="009B2968">
      <w:headerReference w:type="default" r:id="rId30"/>
      <w:footerReference w:type="even" r:id="rId31"/>
      <w:footerReference w:type="default" r:id="rId32"/>
      <w:pgSz w:w="12240" w:h="15840" w:code="1"/>
      <w:pgMar w:top="720" w:right="1440" w:bottom="72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AA72F0" w14:textId="77777777" w:rsidR="00F56C22" w:rsidRDefault="00F56C22" w:rsidP="009B2968">
      <w:r>
        <w:separator/>
      </w:r>
    </w:p>
  </w:endnote>
  <w:endnote w:type="continuationSeparator" w:id="0">
    <w:p w14:paraId="667841AA" w14:textId="77777777" w:rsidR="00F56C22" w:rsidRDefault="00F56C22" w:rsidP="009B2968">
      <w:r>
        <w:continuationSeparator/>
      </w:r>
    </w:p>
  </w:endnote>
  <w:endnote w:type="continuationNotice" w:id="1">
    <w:p w14:paraId="2D2E652E" w14:textId="77777777" w:rsidR="00825B0B" w:rsidRDefault="00825B0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1321887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B2FB199" w14:textId="77777777" w:rsidR="009B2968" w:rsidRDefault="009B2968" w:rsidP="00E832AC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FBD135F" w14:textId="77777777" w:rsidR="009B2968" w:rsidRDefault="009B2968" w:rsidP="00E832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78733" w14:textId="77777777" w:rsidR="009B2968" w:rsidRDefault="00E832AC" w:rsidP="00E832AC">
    <w:pPr>
      <w:pStyle w:val="Footer"/>
      <w:rPr>
        <w:rStyle w:val="PageNumber"/>
      </w:rPr>
    </w:pPr>
    <w:r w:rsidRPr="00E832AC">
      <w:t>PAGE</w:t>
    </w:r>
    <w:r>
      <w:t xml:space="preserve">   </w:t>
    </w:r>
    <w:sdt>
      <w:sdtPr>
        <w:rPr>
          <w:rStyle w:val="PageNumber"/>
        </w:rPr>
        <w:id w:val="-601500411"/>
        <w:docPartObj>
          <w:docPartGallery w:val="Page Numbers (Bottom of Page)"/>
          <w:docPartUnique/>
        </w:docPartObj>
      </w:sdtPr>
      <w:sdtEndPr>
        <w:rPr>
          <w:rStyle w:val="PageNumber"/>
        </w:rPr>
      </w:sdtEndPr>
      <w:sdtContent>
        <w:r w:rsidR="009B2968">
          <w:rPr>
            <w:rStyle w:val="PageNumber"/>
          </w:rPr>
          <w:fldChar w:fldCharType="begin"/>
        </w:r>
        <w:r w:rsidR="009B2968">
          <w:rPr>
            <w:rStyle w:val="PageNumber"/>
          </w:rPr>
          <w:instrText xml:space="preserve"> PAGE </w:instrText>
        </w:r>
        <w:r w:rsidR="009B2968">
          <w:rPr>
            <w:rStyle w:val="PageNumber"/>
          </w:rPr>
          <w:fldChar w:fldCharType="separate"/>
        </w:r>
        <w:r w:rsidR="00A123DD">
          <w:rPr>
            <w:rStyle w:val="PageNumber"/>
            <w:noProof/>
          </w:rPr>
          <w:t>2</w:t>
        </w:r>
        <w:r w:rsidR="009B2968">
          <w:rPr>
            <w:rStyle w:val="PageNumber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BE3476" w14:textId="77777777" w:rsidR="00F56C22" w:rsidRDefault="00F56C22" w:rsidP="009B2968">
      <w:r>
        <w:separator/>
      </w:r>
    </w:p>
  </w:footnote>
  <w:footnote w:type="continuationSeparator" w:id="0">
    <w:p w14:paraId="44274D8E" w14:textId="77777777" w:rsidR="00F56C22" w:rsidRDefault="00F56C22" w:rsidP="009B2968">
      <w:r>
        <w:continuationSeparator/>
      </w:r>
    </w:p>
  </w:footnote>
  <w:footnote w:type="continuationNotice" w:id="1">
    <w:p w14:paraId="37205A44" w14:textId="77777777" w:rsidR="00825B0B" w:rsidRDefault="00825B0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A441A" w14:textId="3579D055" w:rsidR="009B2968" w:rsidRPr="009B2968" w:rsidRDefault="009B2968" w:rsidP="00E832AC">
    <w:pPr>
      <w:pStyle w:val="Header"/>
    </w:pPr>
    <w:r w:rsidRPr="00E44B70">
      <w:rPr>
        <w:noProof/>
        <w:lang w:eastAsia="en-AU"/>
      </w:rPr>
      <mc:AlternateContent>
        <mc:Choice Requires="wps">
          <w:drawing>
            <wp:inline distT="0" distB="0" distL="0" distR="0" wp14:anchorId="207DEE31" wp14:editId="1A2794D6">
              <wp:extent cx="4970977" cy="45719"/>
              <wp:effectExtent l="0" t="0" r="0" b="5715"/>
              <wp:docPr id="5" name="Rectangle 5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4970977" cy="45719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 w="25400" cap="flat">
                        <a:noFill/>
                        <a:prstDash val="solid"/>
                        <a:miter lim="400000"/>
                      </a:ln>
                      <a:effectLst/>
                      <a:sp3d/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21065C8F" id="Rectangle 5" o:spid="_x0000_s1026" alt="&quot;&quot;" style="width:391.4pt;height:3.6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" fillcolor="#e2b80f [3204]" stroked="f" strokeweight="2pt">
              <v:stroke miterlimit="4"/>
              <v:textbox inset="3pt,3pt,3pt,3pt"/>
              <w10:anchorlock/>
            </v:rect>
          </w:pict>
        </mc:Fallback>
      </mc:AlternateContent>
    </w:r>
    <w:r>
      <w:t xml:space="preserve">      </w:t>
    </w:r>
    <w:r w:rsidR="007A27F6">
      <w:t>SDMS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B5CC2"/>
    <w:multiLevelType w:val="hybridMultilevel"/>
    <w:tmpl w:val="AE1AC5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42482"/>
    <w:multiLevelType w:val="hybridMultilevel"/>
    <w:tmpl w:val="7EB8EF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05E2C"/>
    <w:multiLevelType w:val="hybridMultilevel"/>
    <w:tmpl w:val="011871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A1712C"/>
    <w:multiLevelType w:val="hybridMultilevel"/>
    <w:tmpl w:val="6DA4CD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402372"/>
    <w:multiLevelType w:val="hybridMultilevel"/>
    <w:tmpl w:val="2F36B8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D57601"/>
    <w:multiLevelType w:val="hybridMultilevel"/>
    <w:tmpl w:val="86863A4A"/>
    <w:lvl w:ilvl="0" w:tplc="8D4C3A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9103F9"/>
    <w:multiLevelType w:val="hybridMultilevel"/>
    <w:tmpl w:val="32C4053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0E1DED"/>
    <w:multiLevelType w:val="hybridMultilevel"/>
    <w:tmpl w:val="5C78ED7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3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7069"/>
    <w:rsid w:val="00001C0F"/>
    <w:rsid w:val="00005FC3"/>
    <w:rsid w:val="000114EB"/>
    <w:rsid w:val="0003392B"/>
    <w:rsid w:val="000359D1"/>
    <w:rsid w:val="00057099"/>
    <w:rsid w:val="00065970"/>
    <w:rsid w:val="00075273"/>
    <w:rsid w:val="00086AFE"/>
    <w:rsid w:val="000E015A"/>
    <w:rsid w:val="00107460"/>
    <w:rsid w:val="0011555B"/>
    <w:rsid w:val="00117AC2"/>
    <w:rsid w:val="001336FE"/>
    <w:rsid w:val="00172FFC"/>
    <w:rsid w:val="00183E42"/>
    <w:rsid w:val="00187632"/>
    <w:rsid w:val="001A6809"/>
    <w:rsid w:val="001D0EC7"/>
    <w:rsid w:val="001D390E"/>
    <w:rsid w:val="001E065D"/>
    <w:rsid w:val="00202C58"/>
    <w:rsid w:val="00211CE6"/>
    <w:rsid w:val="00216CE7"/>
    <w:rsid w:val="002223C2"/>
    <w:rsid w:val="002366C9"/>
    <w:rsid w:val="0023799F"/>
    <w:rsid w:val="0025506D"/>
    <w:rsid w:val="00262D70"/>
    <w:rsid w:val="002713F9"/>
    <w:rsid w:val="00280335"/>
    <w:rsid w:val="002A14B7"/>
    <w:rsid w:val="002A66E8"/>
    <w:rsid w:val="002B22BF"/>
    <w:rsid w:val="002C1922"/>
    <w:rsid w:val="002D12B5"/>
    <w:rsid w:val="002D5860"/>
    <w:rsid w:val="002D5AE8"/>
    <w:rsid w:val="002E2200"/>
    <w:rsid w:val="002F7B25"/>
    <w:rsid w:val="00317A37"/>
    <w:rsid w:val="0033644B"/>
    <w:rsid w:val="00336BE5"/>
    <w:rsid w:val="00340760"/>
    <w:rsid w:val="00365061"/>
    <w:rsid w:val="00394768"/>
    <w:rsid w:val="003A7DA5"/>
    <w:rsid w:val="003B42B0"/>
    <w:rsid w:val="003C47A8"/>
    <w:rsid w:val="003E6AB7"/>
    <w:rsid w:val="004000E6"/>
    <w:rsid w:val="00450CA0"/>
    <w:rsid w:val="00455E25"/>
    <w:rsid w:val="004623C1"/>
    <w:rsid w:val="004667A3"/>
    <w:rsid w:val="004D1FFC"/>
    <w:rsid w:val="004F60AC"/>
    <w:rsid w:val="00511490"/>
    <w:rsid w:val="005526B1"/>
    <w:rsid w:val="00552796"/>
    <w:rsid w:val="005564AF"/>
    <w:rsid w:val="005844C0"/>
    <w:rsid w:val="005A504F"/>
    <w:rsid w:val="00633F88"/>
    <w:rsid w:val="00654573"/>
    <w:rsid w:val="00680BEE"/>
    <w:rsid w:val="006C0D53"/>
    <w:rsid w:val="006C60E6"/>
    <w:rsid w:val="006D0230"/>
    <w:rsid w:val="00700AB1"/>
    <w:rsid w:val="00741D3D"/>
    <w:rsid w:val="00743AD4"/>
    <w:rsid w:val="0075164B"/>
    <w:rsid w:val="007521F8"/>
    <w:rsid w:val="00752F73"/>
    <w:rsid w:val="00791F84"/>
    <w:rsid w:val="00795A1E"/>
    <w:rsid w:val="007A23BD"/>
    <w:rsid w:val="007A27F6"/>
    <w:rsid w:val="007A54BA"/>
    <w:rsid w:val="007C1426"/>
    <w:rsid w:val="007D4BD6"/>
    <w:rsid w:val="007E1496"/>
    <w:rsid w:val="00825B0B"/>
    <w:rsid w:val="00843EE1"/>
    <w:rsid w:val="00875452"/>
    <w:rsid w:val="00885293"/>
    <w:rsid w:val="0088784E"/>
    <w:rsid w:val="008948C6"/>
    <w:rsid w:val="008C3E39"/>
    <w:rsid w:val="008E5A5D"/>
    <w:rsid w:val="00952F7D"/>
    <w:rsid w:val="0097019C"/>
    <w:rsid w:val="009911D0"/>
    <w:rsid w:val="009941F8"/>
    <w:rsid w:val="009A380C"/>
    <w:rsid w:val="009B2968"/>
    <w:rsid w:val="009B3B03"/>
    <w:rsid w:val="009B72D4"/>
    <w:rsid w:val="009C0FDB"/>
    <w:rsid w:val="009D4923"/>
    <w:rsid w:val="009E4BFA"/>
    <w:rsid w:val="009E53E4"/>
    <w:rsid w:val="00A07DCE"/>
    <w:rsid w:val="00A123DD"/>
    <w:rsid w:val="00A41069"/>
    <w:rsid w:val="00A51049"/>
    <w:rsid w:val="00A602AF"/>
    <w:rsid w:val="00A60E3A"/>
    <w:rsid w:val="00A64F96"/>
    <w:rsid w:val="00A706E7"/>
    <w:rsid w:val="00A7633A"/>
    <w:rsid w:val="00A77E03"/>
    <w:rsid w:val="00A843DE"/>
    <w:rsid w:val="00AA36E1"/>
    <w:rsid w:val="00AD417A"/>
    <w:rsid w:val="00AE2317"/>
    <w:rsid w:val="00B3025C"/>
    <w:rsid w:val="00B50256"/>
    <w:rsid w:val="00B52602"/>
    <w:rsid w:val="00B74305"/>
    <w:rsid w:val="00BB2520"/>
    <w:rsid w:val="00BC158B"/>
    <w:rsid w:val="00BC44A2"/>
    <w:rsid w:val="00C1494D"/>
    <w:rsid w:val="00C3007A"/>
    <w:rsid w:val="00C32E62"/>
    <w:rsid w:val="00C36830"/>
    <w:rsid w:val="00C505CF"/>
    <w:rsid w:val="00C95220"/>
    <w:rsid w:val="00C97AA6"/>
    <w:rsid w:val="00CB0A57"/>
    <w:rsid w:val="00CD0734"/>
    <w:rsid w:val="00D037A1"/>
    <w:rsid w:val="00D0782F"/>
    <w:rsid w:val="00D13E98"/>
    <w:rsid w:val="00D2375F"/>
    <w:rsid w:val="00D5174A"/>
    <w:rsid w:val="00D616A9"/>
    <w:rsid w:val="00D75B56"/>
    <w:rsid w:val="00D84634"/>
    <w:rsid w:val="00DF2515"/>
    <w:rsid w:val="00E25B66"/>
    <w:rsid w:val="00E25C25"/>
    <w:rsid w:val="00E42503"/>
    <w:rsid w:val="00E44B70"/>
    <w:rsid w:val="00E77456"/>
    <w:rsid w:val="00E832AC"/>
    <w:rsid w:val="00E842F4"/>
    <w:rsid w:val="00EA4A50"/>
    <w:rsid w:val="00ED4AF6"/>
    <w:rsid w:val="00ED5895"/>
    <w:rsid w:val="00EE0A0E"/>
    <w:rsid w:val="00F4393B"/>
    <w:rsid w:val="00F44DB7"/>
    <w:rsid w:val="00F56C22"/>
    <w:rsid w:val="00F76E25"/>
    <w:rsid w:val="00F87024"/>
    <w:rsid w:val="00F932D2"/>
    <w:rsid w:val="00FB01D8"/>
    <w:rsid w:val="00FD6819"/>
    <w:rsid w:val="00FE0514"/>
    <w:rsid w:val="00FF34DA"/>
    <w:rsid w:val="00FF7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E0D6E1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6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E832AC"/>
  </w:style>
  <w:style w:type="paragraph" w:styleId="Heading1">
    <w:name w:val="heading 1"/>
    <w:basedOn w:val="Normal"/>
    <w:next w:val="Normal"/>
    <w:link w:val="Heading1Char"/>
    <w:qFormat/>
    <w:rsid w:val="009B72D4"/>
    <w:pPr>
      <w:outlineLvl w:val="0"/>
    </w:pPr>
    <w:rPr>
      <w:rFonts w:asciiTheme="majorHAnsi" w:hAnsiTheme="majorHAnsi"/>
      <w:b/>
      <w:sz w:val="80"/>
      <w:szCs w:val="80"/>
    </w:rPr>
  </w:style>
  <w:style w:type="paragraph" w:styleId="Heading2">
    <w:name w:val="heading 2"/>
    <w:basedOn w:val="Normal"/>
    <w:next w:val="Normal"/>
    <w:link w:val="Heading2Char"/>
    <w:uiPriority w:val="1"/>
    <w:qFormat/>
    <w:rsid w:val="009B72D4"/>
    <w:pPr>
      <w:outlineLvl w:val="1"/>
    </w:pPr>
    <w:rPr>
      <w:rFonts w:asciiTheme="majorHAnsi" w:hAnsiTheme="majorHAns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2"/>
    <w:qFormat/>
    <w:rsid w:val="009B72D4"/>
    <w:pPr>
      <w:jc w:val="center"/>
      <w:outlineLvl w:val="2"/>
    </w:pPr>
    <w:rPr>
      <w:rFonts w:asciiTheme="majorHAnsi" w:hAnsiTheme="majorHAnsi"/>
      <w:b/>
      <w:color w:val="000000" w:themeColor="text1"/>
      <w:sz w:val="44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9B72D4"/>
    <w:pPr>
      <w:ind w:left="567" w:right="567"/>
      <w:jc w:val="center"/>
      <w:outlineLvl w:val="3"/>
    </w:pPr>
    <w:rPr>
      <w:b/>
      <w:sz w:val="80"/>
    </w:rPr>
  </w:style>
  <w:style w:type="paragraph" w:styleId="Heading5">
    <w:name w:val="heading 5"/>
    <w:basedOn w:val="Text"/>
    <w:next w:val="Normal"/>
    <w:link w:val="Heading5Char"/>
    <w:uiPriority w:val="4"/>
    <w:qFormat/>
    <w:rsid w:val="00E832AC"/>
    <w:pPr>
      <w:outlineLvl w:val="4"/>
    </w:pPr>
    <w:rPr>
      <w:b/>
      <w:color w:val="E2B80F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A602AF"/>
    <w:rPr>
      <w:sz w:val="10"/>
    </w:rPr>
  </w:style>
  <w:style w:type="table" w:styleId="TableGrid">
    <w:name w:val="Table Grid"/>
    <w:basedOn w:val="TableNormal"/>
    <w:uiPriority w:val="39"/>
    <w:rsid w:val="00A602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A602A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72D4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9B72D4"/>
    <w:rPr>
      <w:rFonts w:asciiTheme="majorHAnsi" w:hAnsiTheme="majorHAnsi"/>
      <w:b/>
      <w:sz w:val="80"/>
      <w:szCs w:val="80"/>
    </w:rPr>
  </w:style>
  <w:style w:type="character" w:customStyle="1" w:styleId="Heading2Char">
    <w:name w:val="Heading 2 Char"/>
    <w:basedOn w:val="DefaultParagraphFont"/>
    <w:link w:val="Heading2"/>
    <w:uiPriority w:val="1"/>
    <w:rsid w:val="009B72D4"/>
    <w:rPr>
      <w:rFonts w:asciiTheme="majorHAnsi" w:hAnsiTheme="majorHAnsi"/>
      <w:sz w:val="36"/>
      <w:szCs w:val="36"/>
    </w:rPr>
  </w:style>
  <w:style w:type="paragraph" w:styleId="Header">
    <w:name w:val="header"/>
    <w:basedOn w:val="Normal"/>
    <w:link w:val="HeaderChar"/>
    <w:uiPriority w:val="99"/>
    <w:rsid w:val="00E832AC"/>
    <w:pPr>
      <w:tabs>
        <w:tab w:val="center" w:pos="4680"/>
        <w:tab w:val="right" w:pos="9360"/>
      </w:tabs>
      <w:jc w:val="right"/>
    </w:pPr>
    <w:rPr>
      <w:rFonts w:asciiTheme="majorHAnsi" w:hAnsiTheme="majorHAnsi"/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E832AC"/>
    <w:rPr>
      <w:rFonts w:asciiTheme="majorHAnsi" w:hAnsiTheme="majorHAnsi"/>
      <w:sz w:val="20"/>
    </w:rPr>
  </w:style>
  <w:style w:type="paragraph" w:styleId="Footer">
    <w:name w:val="footer"/>
    <w:basedOn w:val="Normal"/>
    <w:link w:val="FooterChar"/>
    <w:uiPriority w:val="99"/>
    <w:rsid w:val="00E832AC"/>
    <w:pPr>
      <w:tabs>
        <w:tab w:val="center" w:pos="4680"/>
        <w:tab w:val="right" w:pos="9360"/>
      </w:tabs>
      <w:ind w:right="360"/>
      <w:jc w:val="right"/>
    </w:pPr>
    <w:rPr>
      <w:rFonts w:asciiTheme="majorHAnsi" w:hAnsiTheme="majorHAnsi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E832AC"/>
    <w:rPr>
      <w:rFonts w:asciiTheme="majorHAnsi" w:hAnsiTheme="majorHAnsi"/>
      <w:sz w:val="20"/>
    </w:rPr>
  </w:style>
  <w:style w:type="character" w:styleId="PageNumber">
    <w:name w:val="page number"/>
    <w:basedOn w:val="DefaultParagraphFont"/>
    <w:uiPriority w:val="99"/>
    <w:semiHidden/>
    <w:rsid w:val="009B2968"/>
  </w:style>
  <w:style w:type="character" w:customStyle="1" w:styleId="Heading3Char">
    <w:name w:val="Heading 3 Char"/>
    <w:basedOn w:val="DefaultParagraphFont"/>
    <w:link w:val="Heading3"/>
    <w:uiPriority w:val="2"/>
    <w:rsid w:val="009B72D4"/>
    <w:rPr>
      <w:rFonts w:asciiTheme="majorHAnsi" w:hAnsiTheme="majorHAnsi"/>
      <w:b/>
      <w:color w:val="000000" w:themeColor="text1"/>
      <w:sz w:val="44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9B72D4"/>
    <w:rPr>
      <w:b/>
      <w:sz w:val="80"/>
    </w:rPr>
  </w:style>
  <w:style w:type="paragraph" w:customStyle="1" w:styleId="Text">
    <w:name w:val="Text"/>
    <w:basedOn w:val="Normal"/>
    <w:uiPriority w:val="5"/>
    <w:qFormat/>
    <w:rsid w:val="009B72D4"/>
    <w:rPr>
      <w:sz w:val="28"/>
      <w:szCs w:val="28"/>
    </w:rPr>
  </w:style>
  <w:style w:type="paragraph" w:customStyle="1" w:styleId="ImageCaption">
    <w:name w:val="Image Caption"/>
    <w:basedOn w:val="Normal"/>
    <w:uiPriority w:val="6"/>
    <w:qFormat/>
    <w:rsid w:val="009B72D4"/>
    <w:pPr>
      <w:ind w:left="113"/>
    </w:pPr>
    <w:rPr>
      <w:i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4"/>
    <w:rsid w:val="00E832AC"/>
    <w:rPr>
      <w:b/>
      <w:color w:val="E2B80F" w:themeColor="accent1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A123DD"/>
    <w:rPr>
      <w:color w:val="808080"/>
    </w:rPr>
  </w:style>
  <w:style w:type="paragraph" w:styleId="ListParagraph">
    <w:name w:val="List Paragraph"/>
    <w:basedOn w:val="Normal"/>
    <w:uiPriority w:val="34"/>
    <w:semiHidden/>
    <w:qFormat/>
    <w:rsid w:val="002A66E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rsid w:val="00262D7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2D70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1336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spring.io/tools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https://www.oracle.com/java/technologies/downloads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github.com/sathwikm17/Crud-Spring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1.png"/><Relationship Id="rId32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yperlink" Target="https://docs.oracle.com/javaee/5/jstl/1.1/docs/tlddocs/c/forEach.html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ev.mysql.com/downloads/installer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njusa\AppData\Roaming\Microsoft\Templates\Modern%20report.dotx" TargetMode="External"/></Relationships>
</file>

<file path=word/theme/theme1.xml><?xml version="1.0" encoding="utf-8"?>
<a:theme xmlns:a="http://schemas.openxmlformats.org/drawingml/2006/main" name="MR">
  <a:themeElements>
    <a:clrScheme name="Modern Report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E2B80F"/>
      </a:accent1>
      <a:accent2>
        <a:srgbClr val="FF7900"/>
      </a:accent2>
      <a:accent3>
        <a:srgbClr val="007093"/>
      </a:accent3>
      <a:accent4>
        <a:srgbClr val="005C7C"/>
      </a:accent4>
      <a:accent5>
        <a:srgbClr val="004B67"/>
      </a:accent5>
      <a:accent6>
        <a:srgbClr val="002E44"/>
      </a:accent6>
      <a:hlink>
        <a:srgbClr val="0000FF"/>
      </a:hlink>
      <a:folHlink>
        <a:srgbClr val="FF00FF"/>
      </a:folHlink>
    </a:clrScheme>
    <a:fontScheme name="Custom 12">
      <a:majorFont>
        <a:latin typeface="Franklin Gothic Medium"/>
        <a:ea typeface=""/>
        <a:cs typeface=""/>
      </a:majorFont>
      <a:minorFont>
        <a:latin typeface="Book Antiqu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R" id="{576F8857-8344-CC40-AE0E-EF60A6767544}" vid="{BDC92DF4-E7E1-0844-A1CD-530A464FD27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209B3CA-0C8C-48D4-A94D-FB24C1AB21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4EEF748-28BC-4AC6-852A-F36B0804248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1E1983F-6286-415F-8BD0-D2570EFEFB2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DE058DEA-A24B-4A4E-9EA4-6D86FDA62B5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report</Template>
  <TotalTime>0</TotalTime>
  <Pages>14</Pages>
  <Words>1290</Words>
  <Characters>7355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2022-05-03T14:24:00Z</dcterms:created>
  <dcterms:modified xsi:type="dcterms:W3CDTF">2022-05-03T18:24:00Z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